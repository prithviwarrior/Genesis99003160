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0755E6" w:rsidR="00746D2E" w:rsidP="00746D2E" w:rsidRDefault="00C83CB4" w14:paraId="48DC9A50" w14:textId="4E51A1D3">
      <w:pPr>
        <w:tabs>
          <w:tab w:val="left" w:pos="9630"/>
        </w:tabs>
        <w:ind w:firstLine="0"/>
        <w:jc w:val="both"/>
        <w:rPr>
          <w:rFonts w:ascii="Times New Roman" w:hAnsi="Times New Roman"/>
          <w:sz w:val="18"/>
        </w:rPr>
      </w:pPr>
      <w:r w:rsidRPr="000755E6">
        <w:rPr>
          <w:rFonts w:ascii="Times New Roman" w:hAnsi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C9B2C" wp14:editId="7E3BFB8E">
                <wp:simplePos x="0" y="0"/>
                <wp:positionH relativeFrom="column">
                  <wp:posOffset>581025</wp:posOffset>
                </wp:positionH>
                <wp:positionV relativeFrom="paragraph">
                  <wp:posOffset>-133351</wp:posOffset>
                </wp:positionV>
                <wp:extent cx="4216400" cy="132397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2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40045" w:rsidR="00710C3F" w:rsidP="00860730" w:rsidRDefault="00710C3F" w14:paraId="48DC9B5B" w14:textId="1A27AFA1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GENESIS </w:t>
                            </w:r>
                          </w:p>
                          <w:p w:rsidRPr="00F40045" w:rsidR="00710C3F" w:rsidP="00860730" w:rsidRDefault="00710C3F" w14:paraId="48DC9B5C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F40045" w:rsidR="00710C3F" w:rsidP="00860730" w:rsidRDefault="00710C3F" w14:paraId="48DC9B5D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F40045" w:rsidR="00710C3F" w:rsidP="00860730" w:rsidRDefault="00710C3F" w14:paraId="48DC9B5E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:rsidRPr="00F40045" w:rsidR="00710C3F" w:rsidP="00860730" w:rsidRDefault="00710C3F" w14:paraId="48DC9B5F" w14:textId="77777777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Pr="00417AA7" w:rsidR="00710C3F" w:rsidP="00860730" w:rsidRDefault="00710C3F" w14:paraId="48DC9B60" w14:textId="7777777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0A4529C">
              <v:shapetype id="_x0000_t202" coordsize="21600,21600" o:spt="202" path="m,l,21600r21600,l21600,xe" w14:anchorId="48DC9B2C">
                <v:stroke joinstyle="miter"/>
                <v:path gradientshapeok="t" o:connecttype="rect"/>
              </v:shapetype>
              <v:shape id="Text Box 108" style="position:absolute;left:0;text-align:left;margin-left:45.75pt;margin-top:-10.5pt;width:332pt;height:10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">
                <v:textbox>
                  <w:txbxContent>
                    <w:p w:rsidRPr="00F40045" w:rsidR="00710C3F" w:rsidP="00860730" w:rsidRDefault="00710C3F" w14:paraId="3C4EF042" w14:textId="1A27AFA1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GENESIS </w:t>
                      </w:r>
                    </w:p>
                    <w:p w:rsidRPr="00F40045" w:rsidR="00710C3F" w:rsidP="00860730" w:rsidRDefault="00710C3F" w14:paraId="672A6659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F40045" w:rsidR="00710C3F" w:rsidP="00860730" w:rsidRDefault="00710C3F" w14:paraId="0A37501D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F40045" w:rsidR="00710C3F" w:rsidP="00860730" w:rsidRDefault="00710C3F" w14:paraId="36602F7D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:rsidRPr="00F40045" w:rsidR="00710C3F" w:rsidP="00860730" w:rsidRDefault="00710C3F" w14:paraId="5DAB6C7B" w14:textId="77777777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Pr="00417AA7" w:rsidR="00710C3F" w:rsidP="00860730" w:rsidRDefault="00710C3F" w14:paraId="02EB378F" w14:textId="77777777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755E6" w:rsidR="00D61949">
        <w:rPr>
          <w:rFonts w:ascii="Times New Roman" w:hAnsi="Times New Roman"/>
          <w:noProof/>
          <w:lang w:bidi="ar-SA"/>
        </w:rPr>
        <w:drawing>
          <wp:anchor distT="0" distB="0" distL="114300" distR="114300" simplePos="0" relativeHeight="251657216" behindDoc="0" locked="0" layoutInCell="1" allowOverlap="1" wp14:anchorId="48DC9B2A" wp14:editId="5955989A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55E6" w:rsidR="00860730">
        <w:rPr>
          <w:rFonts w:ascii="Times New Roman" w:hAnsi="Times New Roman"/>
          <w:noProof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 w14:anchorId="06F45E30">
              <v:group id="Group 7" style="position:absolute;margin-left:-19pt;margin-top:-38.1pt;width:62.9pt;height:66.5pt;z-index:251659776;mso-position-horizontal-relative:margin;mso-width-relative:margin;mso-height-relative:margin" coordsize="15335,16208" o:spid="_x0000_s1026" w14:anchorId="671F9D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style="position:absolute;width:12334;height:16208;visibility:visible;mso-wrap-style:square;v-text-anchor:top" coordsize="777,1021" o:spid="_x0000_s1027" fillcolor="#058eff" stroked="f" path="m621,l,1021r621,l777,785r-546,l699,,62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>
                  <v:path arrowok="t" o:connecttype="custom" o:connectlocs="985838,0;0,1620837;985838,1620837;1233488,1246187;366713,1246187;1109663,0;985838,0" o:connectangles="0,0,0,0,0,0,0"/>
                </v:shape>
                <v:shape id="Freeform 106" style="position:absolute;left:7191;width:8144;height:11366;visibility:visible;mso-wrap-style:square;v-text-anchor:top" coordsize="513,716" o:spid="_x0000_s1028" fillcolor="#058eff" stroked="f" path="m435,r78,l78,716,,716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0755E6" w:rsidR="00860730">
        <w:rPr>
          <w:rFonts w:ascii="Times New Roman" w:hAnsi="Times New Roman"/>
          <w:noProof/>
          <w:color w:val="000000" w:themeColor="text1"/>
          <w:sz w:val="18"/>
          <w:lang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>
            <w:pict w14:anchorId="3904D0C0">
              <v:group id="Group 10" style="position:absolute;margin-left:375.5pt;margin-top:.6pt;width:58.85pt;height:63.7pt;z-index:251662848;mso-width-relative:margin;mso-height-relative:margin" coordsize="15001,16240" coordorigin="48550,10748" o:spid="_x0000_s1026" w14:anchorId="010FCD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style="position:absolute;left:51058;top:10748;width:12493;height:3937;visibility:visible;mso-wrap-style:square;v-text-anchor:top" coordsize="787,248" o:spid="_x0000_s1027" fillcolor="#058eff" stroked="f" path="m402,248r231,l787,,151,,,246r402,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>
                  <v:path arrowok="t" o:connecttype="custom" o:connectlocs="638175,393700;1004888,393700;1249363,0;239713,0;0,390525;638175,393700" o:connectangles="0,0,0,0,0,0"/>
                </v:shape>
                <v:shape id="Freeform 102" style="position:absolute;left:52375;top:15749;width:8097;height:11240;visibility:visible;mso-wrap-style:square;v-text-anchor:top" coordsize="510,708" o:spid="_x0000_s1028" fillcolor="#058eff" stroked="f" path="m435,r75,l78,708,,708,4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>
                  <v:path arrowok="t" o:connecttype="custom" o:connectlocs="690563,0;809625,0;123825,1123950;0,1123950;690563,0" o:connectangles="0,0,0,0,0"/>
                </v:shape>
                <v:shape id="Freeform 103" style="position:absolute;left:48550;top:15749;width:8032;height:11240;visibility:visible;mso-wrap-style:square;v-text-anchor:top" coordsize="506,708" o:spid="_x0000_s1029" fillcolor="#058eff" stroked="f" path="m430,r76,l76,708,,708,43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Pr="5BC6154C" w:rsidR="00635128">
        <w:rPr>
          <w:rFonts w:ascii="Times New Roman" w:hAnsi="Times New Roman"/>
          <w:sz w:val="18"/>
          <w:szCs w:val="18"/>
        </w:rPr>
        <w:t>./</w:t>
      </w:r>
    </w:p>
    <w:p w:rsidRPr="000755E6" w:rsidR="00963DA6" w:rsidP="00963DA6" w:rsidRDefault="002006D8" w14:paraId="48DC9A51" w14:textId="35488D9D">
      <w:pPr>
        <w:ind w:firstLine="0"/>
        <w:rPr>
          <w:rFonts w:ascii="Times New Roman" w:hAnsi="Times New Roman"/>
          <w:sz w:val="20"/>
          <w:szCs w:val="20"/>
        </w:rPr>
      </w:pPr>
      <w:r w:rsidRPr="000755E6">
        <w:rPr>
          <w:rFonts w:ascii="Times New Roman" w:hAnsi="Times New Roman"/>
          <w:noProof/>
          <w:sz w:val="18"/>
          <w:lang w:bidi="ar-SA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755E6" w:rsidR="00963DA6">
        <w:rPr>
          <w:rFonts w:ascii="Times New Roman" w:hAnsi="Times New Roman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289"/>
        <w:gridCol w:w="1559"/>
        <w:gridCol w:w="1619"/>
        <w:gridCol w:w="1904"/>
        <w:gridCol w:w="2685"/>
      </w:tblGrid>
      <w:tr w:rsidRPr="000755E6" w:rsidR="00503D7B" w:rsidTr="5BC6154C" w14:paraId="48DC9A58" w14:textId="77777777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AD504B" w14:paraId="48DC9A52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0755E6">
              <w:rPr>
                <w:rStyle w:val="Strong"/>
                <w:rFonts w:ascii="Times New Roman" w:hAnsi="Times New Roman"/>
                <w:color w:val="FFFFFF"/>
              </w:rPr>
              <w:lastRenderedPageBreak/>
              <w:t>Ver.</w:t>
            </w:r>
            <w:r w:rsidRPr="000755E6" w:rsidR="00127B90">
              <w:rPr>
                <w:rStyle w:val="Strong"/>
                <w:rFonts w:ascii="Times New Roman" w:hAnsi="Times New Roman"/>
                <w:color w:val="FFFFFF"/>
              </w:rPr>
              <w:t xml:space="preserve"> </w:t>
            </w:r>
            <w:r w:rsidRPr="000755E6">
              <w:rPr>
                <w:rStyle w:val="Strong"/>
                <w:rFonts w:ascii="Times New Roman" w:hAnsi="Times New Roman"/>
                <w:color w:val="FFFFFF"/>
              </w:rPr>
              <w:t>Rel. No.</w:t>
            </w:r>
          </w:p>
        </w:tc>
        <w:tc>
          <w:tcPr>
            <w:tcW w:w="625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2979C3" w14:paraId="48DC9A53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0755E6">
              <w:rPr>
                <w:rStyle w:val="Strong"/>
                <w:rFonts w:ascii="Times New Roman" w:hAnsi="Times New Roman"/>
                <w:color w:val="FFFFFF"/>
              </w:rPr>
              <w:t>Release Date</w:t>
            </w:r>
          </w:p>
        </w:tc>
        <w:tc>
          <w:tcPr>
            <w:tcW w:w="756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2979C3" w14:paraId="48DC9A54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0755E6">
              <w:rPr>
                <w:rStyle w:val="Strong"/>
                <w:rFonts w:ascii="Times New Roman" w:hAnsi="Times New Roman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2979C3" w14:paraId="48DC9A55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bCs w:val="0"/>
                <w:color w:val="FFFFFF"/>
              </w:rPr>
            </w:pPr>
            <w:r w:rsidRPr="000755E6">
              <w:rPr>
                <w:rFonts w:ascii="Times New Roman" w:hAnsi="Times New Roman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AD504B" w14:paraId="48DC9A56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0755E6">
              <w:rPr>
                <w:rFonts w:ascii="Times New Roman" w:hAnsi="Times New Roman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tcMar/>
            <w:vAlign w:val="center"/>
          </w:tcPr>
          <w:p w:rsidRPr="000755E6" w:rsidR="002979C3" w:rsidP="004817E1" w:rsidRDefault="009C5EB3" w14:paraId="48DC9A57" w14:textId="77777777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</w:rPr>
            </w:pPr>
            <w:r w:rsidRPr="000755E6">
              <w:rPr>
                <w:rFonts w:ascii="Times New Roman" w:hAnsi="Times New Roman"/>
                <w:b/>
                <w:bCs/>
                <w:color w:val="FFFFFF"/>
              </w:rPr>
              <w:t>Remarks/Revision Details</w:t>
            </w:r>
          </w:p>
        </w:tc>
      </w:tr>
      <w:tr w:rsidRPr="000755E6" w:rsidR="002979C3" w:rsidTr="5BC6154C" w14:paraId="48DC9A5F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0755E6" w:rsidR="002979C3" w:rsidP="5BC6154C" w:rsidRDefault="00551137" w14:paraId="48DC9A59" w14:textId="1719E665" w14:noSpellErr="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551137">
              <w:rPr>
                <w:rFonts w:ascii="Times New Roman" w:hAnsi="Times New Roman"/>
                <w:sz w:val="24"/>
                <w:szCs w:val="24"/>
              </w:rPr>
              <w:t>1</w:t>
            </w:r>
            <w:r w:rsidRPr="5BC6154C" w:rsidR="00506221">
              <w:rPr>
                <w:rFonts w:ascii="Times New Roman" w:hAnsi="Times New Roman"/>
                <w:sz w:val="24"/>
                <w:szCs w:val="24"/>
              </w:rPr>
              <w:t>.0</w:t>
            </w:r>
          </w:p>
        </w:tc>
        <w:tc>
          <w:tcPr>
            <w:tcW w:w="625" w:type="pct"/>
            <w:tcMar/>
            <w:vAlign w:val="center"/>
          </w:tcPr>
          <w:p w:rsidRPr="000755E6" w:rsidR="002979C3" w:rsidP="5BC6154C" w:rsidRDefault="00B934A6" w14:paraId="48DC9A5A" w14:textId="0B7A40FC" w14:noSpellErr="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B934A6">
              <w:rPr>
                <w:rFonts w:ascii="Times New Roman" w:hAnsi="Times New Roman"/>
                <w:sz w:val="24"/>
                <w:szCs w:val="24"/>
              </w:rPr>
              <w:t>03</w:t>
            </w:r>
            <w:r w:rsidRPr="5BC6154C" w:rsidR="00551137">
              <w:rPr>
                <w:rFonts w:ascii="Times New Roman" w:hAnsi="Times New Roman"/>
                <w:sz w:val="24"/>
                <w:szCs w:val="24"/>
              </w:rPr>
              <w:t>/</w:t>
            </w:r>
            <w:r w:rsidRPr="5BC6154C" w:rsidR="00B934A6">
              <w:rPr>
                <w:rFonts w:ascii="Times New Roman" w:hAnsi="Times New Roman"/>
                <w:sz w:val="24"/>
                <w:szCs w:val="24"/>
              </w:rPr>
              <w:t>12</w:t>
            </w:r>
            <w:r w:rsidRPr="5BC6154C" w:rsidR="00551137">
              <w:rPr>
                <w:rFonts w:ascii="Times New Roman" w:hAnsi="Times New Roman"/>
                <w:sz w:val="24"/>
                <w:szCs w:val="24"/>
              </w:rPr>
              <w:t>/20</w:t>
            </w:r>
            <w:r w:rsidRPr="5BC6154C" w:rsidR="000755E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756" w:type="pct"/>
            <w:tcMar/>
            <w:vAlign w:val="center"/>
          </w:tcPr>
          <w:p w:rsidRPr="000755E6" w:rsidR="001B4CE7" w:rsidP="5BC6154C" w:rsidRDefault="000755E6" w14:paraId="48DC9A5B" w14:textId="65E97F09" w14:noSpellErr="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0755E6">
              <w:rPr>
                <w:rFonts w:ascii="Times New Roman" w:hAnsi="Times New Roman"/>
                <w:sz w:val="24"/>
                <w:szCs w:val="24"/>
              </w:rPr>
              <w:t>Group 4-Believers</w:t>
            </w:r>
          </w:p>
        </w:tc>
        <w:tc>
          <w:tcPr>
            <w:tcW w:w="785" w:type="pct"/>
            <w:tcMar/>
            <w:vAlign w:val="center"/>
          </w:tcPr>
          <w:p w:rsidRPr="000755E6" w:rsidR="002979C3" w:rsidP="5BC6154C" w:rsidRDefault="00E96DDB" w14:paraId="48DC9A5C" w14:textId="7E922FC6" w14:noSpellErr="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E96DDB">
              <w:rPr>
                <w:rFonts w:ascii="Times New Roman" w:hAnsi="Times New Roman"/>
                <w:sz w:val="24"/>
                <w:szCs w:val="24"/>
              </w:rPr>
              <w:t>Group1</w:t>
            </w:r>
          </w:p>
        </w:tc>
        <w:tc>
          <w:tcPr>
            <w:tcW w:w="923" w:type="pct"/>
            <w:tcMar/>
            <w:vAlign w:val="center"/>
          </w:tcPr>
          <w:p w:rsidRPr="000755E6" w:rsidR="002979C3" w:rsidP="5BC6154C" w:rsidRDefault="002979C3" w14:paraId="48DC9A5D" w14:textId="6C03A2C9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316E3FE6">
              <w:rPr>
                <w:rFonts w:ascii="Times New Roman" w:hAnsi="Times New Roman"/>
                <w:sz w:val="24"/>
                <w:szCs w:val="24"/>
              </w:rPr>
              <w:t>Srinivas K</w:t>
            </w:r>
          </w:p>
        </w:tc>
        <w:tc>
          <w:tcPr>
            <w:tcW w:w="1302" w:type="pct"/>
            <w:tcMar/>
            <w:vAlign w:val="center"/>
          </w:tcPr>
          <w:p w:rsidRPr="000755E6" w:rsidR="002979C3" w:rsidP="004817E1" w:rsidRDefault="002979C3" w14:paraId="48DC9A5E" w14:textId="77777777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</w:rPr>
            </w:pPr>
          </w:p>
        </w:tc>
      </w:tr>
      <w:tr w:rsidRPr="000755E6" w:rsidR="000755E6" w:rsidTr="5BC6154C" w14:paraId="48DC9A66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0755E6" w:rsidR="000755E6" w:rsidP="5BC6154C" w:rsidRDefault="00506221" w14:paraId="48DC9A60" w14:textId="58F41813" w14:noSpellErr="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506221">
              <w:rPr>
                <w:rFonts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625" w:type="pct"/>
            <w:tcMar/>
            <w:vAlign w:val="center"/>
          </w:tcPr>
          <w:p w:rsidRPr="000755E6" w:rsidR="000755E6" w:rsidP="5BC6154C" w:rsidRDefault="000755E6" w14:paraId="48DC9A61" w14:textId="0868F12D" w14:noSpellErr="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0755E6">
              <w:rPr>
                <w:rFonts w:ascii="Times New Roman" w:hAnsi="Times New Roman"/>
                <w:sz w:val="24"/>
                <w:szCs w:val="24"/>
              </w:rPr>
              <w:t>05/12/2020</w:t>
            </w:r>
          </w:p>
        </w:tc>
        <w:tc>
          <w:tcPr>
            <w:tcW w:w="756" w:type="pct"/>
            <w:tcMar/>
            <w:vAlign w:val="center"/>
          </w:tcPr>
          <w:p w:rsidRPr="000755E6" w:rsidR="000755E6" w:rsidP="5BC6154C" w:rsidRDefault="000755E6" w14:paraId="48DC9A62" w14:textId="75E9A8BD" w14:noSpellErr="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0755E6">
              <w:rPr>
                <w:rFonts w:ascii="Times New Roman" w:hAnsi="Times New Roman"/>
                <w:sz w:val="24"/>
                <w:szCs w:val="24"/>
              </w:rPr>
              <w:t>Group 4-Believers</w:t>
            </w:r>
          </w:p>
        </w:tc>
        <w:tc>
          <w:tcPr>
            <w:tcW w:w="785" w:type="pct"/>
            <w:tcMar/>
            <w:vAlign w:val="center"/>
          </w:tcPr>
          <w:p w:rsidRPr="000755E6" w:rsidR="000755E6" w:rsidP="5BC6154C" w:rsidRDefault="00E96DDB" w14:paraId="48DC9A63" w14:textId="3FDDD318" w14:noSpellErr="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E96DDB">
              <w:rPr>
                <w:rFonts w:ascii="Times New Roman" w:hAnsi="Times New Roman"/>
                <w:sz w:val="24"/>
                <w:szCs w:val="24"/>
              </w:rPr>
              <w:t>Group3</w:t>
            </w:r>
          </w:p>
        </w:tc>
        <w:tc>
          <w:tcPr>
            <w:tcW w:w="923" w:type="pct"/>
            <w:tcMar/>
            <w:vAlign w:val="center"/>
          </w:tcPr>
          <w:p w:rsidRPr="000755E6" w:rsidR="000755E6" w:rsidP="5BC6154C" w:rsidRDefault="000755E6" w14:paraId="22A03E8C" w14:textId="6C03A2C9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576B9F27">
              <w:rPr>
                <w:rFonts w:ascii="Times New Roman" w:hAnsi="Times New Roman"/>
                <w:sz w:val="24"/>
                <w:szCs w:val="24"/>
              </w:rPr>
              <w:t>Srinivas K</w:t>
            </w:r>
          </w:p>
          <w:p w:rsidRPr="000755E6" w:rsidR="000755E6" w:rsidP="5BC6154C" w:rsidRDefault="000755E6" w14:paraId="48DC9A64" w14:textId="1227EDE6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2" w:type="pct"/>
            <w:tcMar/>
            <w:vAlign w:val="center"/>
          </w:tcPr>
          <w:p w:rsidRPr="000755E6" w:rsidR="000755E6" w:rsidP="000755E6" w:rsidRDefault="000755E6" w14:paraId="48DC9A65" w14:textId="77777777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</w:rPr>
            </w:pPr>
          </w:p>
        </w:tc>
      </w:tr>
      <w:tr w:rsidRPr="000755E6" w:rsidR="00D41679" w:rsidTr="5BC6154C" w14:paraId="48DC9A6D" w14:textId="77777777">
        <w:trPr>
          <w:cantSplit/>
          <w:trHeight w:val="273"/>
        </w:trPr>
        <w:tc>
          <w:tcPr>
            <w:tcW w:w="609" w:type="pct"/>
            <w:tcMar/>
            <w:vAlign w:val="center"/>
          </w:tcPr>
          <w:p w:rsidRPr="000755E6" w:rsidR="00D41679" w:rsidP="5BC6154C" w:rsidRDefault="00D41679" w14:paraId="48DC9A67" w14:textId="04363A10" w14:noSpellErr="1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D41679">
              <w:rPr>
                <w:rFonts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625" w:type="pct"/>
            <w:tcMar/>
            <w:vAlign w:val="center"/>
          </w:tcPr>
          <w:p w:rsidRPr="000755E6" w:rsidR="00D41679" w:rsidP="5BC6154C" w:rsidRDefault="00D41679" w14:paraId="48DC9A68" w14:textId="1CA60B0D" w14:noSpellErr="1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D41679">
              <w:rPr>
                <w:rFonts w:ascii="Times New Roman" w:hAnsi="Times New Roman"/>
                <w:sz w:val="24"/>
                <w:szCs w:val="24"/>
              </w:rPr>
              <w:t>07/12/2020</w:t>
            </w:r>
          </w:p>
        </w:tc>
        <w:tc>
          <w:tcPr>
            <w:tcW w:w="756" w:type="pct"/>
            <w:tcMar/>
            <w:vAlign w:val="center"/>
          </w:tcPr>
          <w:p w:rsidRPr="000755E6" w:rsidR="00D41679" w:rsidP="5BC6154C" w:rsidRDefault="00D41679" w14:paraId="48DC9A69" w14:textId="55B0443C" w14:noSpellErr="1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D41679">
              <w:rPr>
                <w:rFonts w:ascii="Times New Roman" w:hAnsi="Times New Roman"/>
                <w:sz w:val="24"/>
                <w:szCs w:val="24"/>
              </w:rPr>
              <w:t>Group 4-Believers</w:t>
            </w:r>
          </w:p>
        </w:tc>
        <w:tc>
          <w:tcPr>
            <w:tcW w:w="785" w:type="pct"/>
            <w:tcMar/>
            <w:vAlign w:val="center"/>
          </w:tcPr>
          <w:p w:rsidRPr="000755E6" w:rsidR="00D41679" w:rsidP="5BC6154C" w:rsidRDefault="00E96DDB" w14:paraId="48DC9A6A" w14:textId="414C1E73" w14:noSpellErr="1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00E96DDB">
              <w:rPr>
                <w:rFonts w:ascii="Times New Roman" w:hAnsi="Times New Roman"/>
                <w:sz w:val="24"/>
                <w:szCs w:val="24"/>
              </w:rPr>
              <w:t>Group2</w:t>
            </w:r>
          </w:p>
        </w:tc>
        <w:tc>
          <w:tcPr>
            <w:tcW w:w="923" w:type="pct"/>
            <w:tcMar/>
            <w:vAlign w:val="center"/>
          </w:tcPr>
          <w:p w:rsidRPr="000755E6" w:rsidR="00D41679" w:rsidP="5BC6154C" w:rsidRDefault="00D41679" w14:paraId="16F1E9FF" w14:textId="6C03A2C9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5BC6154C" w:rsidR="7487D1CB">
              <w:rPr>
                <w:rFonts w:ascii="Times New Roman" w:hAnsi="Times New Roman"/>
                <w:sz w:val="24"/>
                <w:szCs w:val="24"/>
              </w:rPr>
              <w:t>Srinivas K</w:t>
            </w:r>
          </w:p>
          <w:p w:rsidRPr="000755E6" w:rsidR="00D41679" w:rsidP="5BC6154C" w:rsidRDefault="00D41679" w14:paraId="48DC9A6B" w14:textId="6CFD5E91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2" w:type="pct"/>
            <w:tcMar/>
            <w:vAlign w:val="center"/>
          </w:tcPr>
          <w:p w:rsidRPr="000755E6" w:rsidR="00D41679" w:rsidP="00D41679" w:rsidRDefault="00D41679" w14:paraId="48DC9A6C" w14:textId="77777777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</w:rPr>
            </w:pPr>
          </w:p>
        </w:tc>
      </w:tr>
    </w:tbl>
    <w:p w:rsidRPr="000755E6" w:rsidR="00860730" w:rsidP="00E164ED" w:rsidRDefault="00860730" w14:paraId="48DC9A7E" w14:textId="77777777">
      <w:pPr>
        <w:pStyle w:val="TOCHeading"/>
        <w:jc w:val="center"/>
        <w:rPr>
          <w:rFonts w:ascii="Times New Roman" w:hAnsi="Times New Roman"/>
        </w:rPr>
      </w:pPr>
      <w:bookmarkStart w:name="_Toc229759047" w:id="0"/>
      <w:bookmarkStart w:name="_Toc229764175" w:id="1"/>
    </w:p>
    <w:p w:rsidRPr="000755E6" w:rsidR="00860730" w:rsidP="00E164ED" w:rsidRDefault="00860730" w14:paraId="48DC9A7F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0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1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2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3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4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5" w14:textId="77777777">
      <w:pPr>
        <w:pStyle w:val="TOCHeading"/>
        <w:jc w:val="center"/>
        <w:rPr>
          <w:rFonts w:ascii="Times New Roman" w:hAnsi="Times New Roman"/>
        </w:rPr>
      </w:pPr>
    </w:p>
    <w:p w:rsidRPr="000755E6" w:rsidR="00860730" w:rsidP="00E164ED" w:rsidRDefault="00860730" w14:paraId="48DC9A86" w14:textId="77777777">
      <w:pPr>
        <w:pStyle w:val="TOCHeading"/>
        <w:jc w:val="center"/>
        <w:rPr>
          <w:rFonts w:ascii="Times New Roman" w:hAnsi="Times New Roman"/>
        </w:rPr>
      </w:pPr>
    </w:p>
    <w:p w:rsidR="00107955" w:rsidP="00107955" w:rsidRDefault="00107955" w14:paraId="48DC9A87" w14:textId="147D3122">
      <w:pPr>
        <w:pStyle w:val="Heading1"/>
        <w:tabs>
          <w:tab w:val="left" w:pos="540"/>
        </w:tabs>
        <w:spacing w:before="240"/>
        <w:rPr>
          <w:rFonts w:ascii="Times New Roman" w:hAnsi="Times New Roman"/>
        </w:rPr>
      </w:pPr>
      <w:bookmarkStart w:name="_Toc311197302" w:id="2"/>
      <w:bookmarkStart w:name="_Toc513545819" w:id="3"/>
    </w:p>
    <w:p w:rsidR="000A3E16" w:rsidP="000A3E16" w:rsidRDefault="000A3E16" w14:paraId="21D2AF62" w14:textId="228FAB79"/>
    <w:p w:rsidRPr="000A3E16" w:rsidR="000A3E16" w:rsidP="000A3E16" w:rsidRDefault="000A3E16" w14:paraId="7CB1FA20" w14:textId="77777777"/>
    <w:p w:rsidRPr="000755E6" w:rsidR="00107955" w:rsidP="00107955" w:rsidRDefault="00107955" w14:paraId="48DC9A88" w14:textId="77777777">
      <w:pPr>
        <w:pStyle w:val="Heading1"/>
        <w:tabs>
          <w:tab w:val="left" w:pos="540"/>
        </w:tabs>
        <w:spacing w:before="240"/>
        <w:rPr>
          <w:rFonts w:ascii="Times New Roman" w:hAnsi="Times New Roman"/>
        </w:rPr>
      </w:pPr>
    </w:p>
    <w:sdt>
      <w:sdtPr>
        <w:rPr>
          <w:rFonts w:ascii="Times New Roman" w:hAnsi="Times New Roman"/>
          <w:sz w:val="22"/>
          <w:szCs w:val="22"/>
        </w:rPr>
        <w:id w:val="1804261363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Pr="000755E6" w:rsidR="00EF6391" w:rsidRDefault="00EF6391" w14:paraId="7C8E739C" w14:textId="4DCC682C">
          <w:pPr>
            <w:pStyle w:val="TOCHeading"/>
            <w:rPr>
              <w:rFonts w:ascii="Times New Roman" w:hAnsi="Times New Roman"/>
            </w:rPr>
          </w:pPr>
          <w:r w:rsidRPr="000755E6">
            <w:rPr>
              <w:rFonts w:ascii="Times New Roman" w:hAnsi="Times New Roman"/>
            </w:rPr>
            <w:t>Table of Contents</w:t>
          </w:r>
        </w:p>
        <w:p w:rsidR="000A3E16" w:rsidRDefault="00EF6391" w14:paraId="179B35F0" w14:textId="079BC3C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 w:rsidRPr="000755E6">
            <w:rPr>
              <w:rFonts w:ascii="Times New Roman" w:hAnsi="Times New Roman" w:cs="Times New Roman"/>
            </w:rPr>
            <w:fldChar w:fldCharType="begin"/>
          </w:r>
          <w:r w:rsidRPr="000755E6">
            <w:rPr>
              <w:rFonts w:ascii="Times New Roman" w:hAnsi="Times New Roman" w:cs="Times New Roman"/>
            </w:rPr>
            <w:instrText xml:space="preserve"> TOC \o "1-3" \h \z \u </w:instrText>
          </w:r>
          <w:r w:rsidRPr="000755E6">
            <w:rPr>
              <w:rFonts w:ascii="Times New Roman" w:hAnsi="Times New Roman" w:cs="Times New Roman"/>
            </w:rPr>
            <w:fldChar w:fldCharType="separate"/>
          </w:r>
          <w:hyperlink w:history="1" w:anchor="_Toc58335431">
            <w:r w:rsidRPr="00715483" w:rsidR="000A3E16">
              <w:rPr>
                <w:rStyle w:val="Hyperlink"/>
                <w:rFonts w:ascii="Times New Roman" w:hAnsi="Times New Roman"/>
                <w:noProof/>
              </w:rPr>
              <w:t>Activity and Tasks</w:t>
            </w:r>
            <w:r w:rsidR="000A3E16">
              <w:rPr>
                <w:noProof/>
                <w:webHidden/>
              </w:rPr>
              <w:tab/>
            </w:r>
            <w:r w:rsidR="000A3E16">
              <w:rPr>
                <w:noProof/>
                <w:webHidden/>
              </w:rPr>
              <w:fldChar w:fldCharType="begin"/>
            </w:r>
            <w:r w:rsidR="000A3E16">
              <w:rPr>
                <w:noProof/>
                <w:webHidden/>
              </w:rPr>
              <w:instrText xml:space="preserve"> PAGEREF _Toc58335431 \h </w:instrText>
            </w:r>
            <w:r w:rsidR="000A3E16">
              <w:rPr>
                <w:noProof/>
                <w:webHidden/>
              </w:rPr>
            </w:r>
            <w:r w:rsidR="000A3E16">
              <w:rPr>
                <w:noProof/>
                <w:webHidden/>
              </w:rPr>
              <w:fldChar w:fldCharType="separate"/>
            </w:r>
            <w:r w:rsidR="000A3E16">
              <w:rPr>
                <w:noProof/>
                <w:webHidden/>
              </w:rPr>
              <w:t>5</w:t>
            </w:r>
            <w:r w:rsidR="000A3E16"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3870F8C7" w14:textId="383C5BF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2">
            <w:r w:rsidRPr="00715483">
              <w:rPr>
                <w:rStyle w:val="Hyperlink"/>
                <w:noProof/>
              </w:rPr>
              <w:t>Activity 1– System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6104B3CC" w14:textId="7E00795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3">
            <w:r w:rsidRPr="00715483">
              <w:rPr>
                <w:rStyle w:val="Hyperlink"/>
                <w:rFonts w:ascii="Times New Roman" w:hAnsi="Times New Roman"/>
                <w:noProof/>
              </w:rPr>
              <w:t>PRODUCT SELECTED: Automatic Wheel Chair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0C727A38" w14:textId="6B49D6F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4">
            <w:r w:rsidRPr="00715483">
              <w:rPr>
                <w:rStyle w:val="Hyperlink"/>
                <w:rFonts w:ascii="Times New Roman" w:hAnsi="Times New Roman"/>
                <w:noProof/>
              </w:rPr>
              <w:t>AGEING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1EC77968" w14:textId="044D4E2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5">
            <w:r w:rsidRPr="00715483">
              <w:rPr>
                <w:rStyle w:val="Hyperlink"/>
                <w:rFonts w:ascii="Times New Roman" w:hAnsi="Times New Roman"/>
                <w:noProof/>
              </w:rPr>
              <w:t>COST AND GRADATION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6589540F" w14:textId="3023C76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6">
            <w:r w:rsidRPr="00715483">
              <w:rPr>
                <w:rStyle w:val="Hyperlink"/>
                <w:rFonts w:ascii="Times New Roman" w:hAnsi="Times New Roman"/>
                <w:noProof/>
              </w:rPr>
              <w:t>DEFINITION OF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606AB603" w14:textId="19904A76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7">
            <w:r w:rsidRPr="00715483">
              <w:rPr>
                <w:rStyle w:val="Hyperlink"/>
                <w:rFonts w:ascii="Times New Roman" w:hAnsi="Times New Roman"/>
                <w:noProof/>
              </w:rPr>
              <w:t>SWOT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78D586E0" w14:textId="658824D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8">
            <w:r w:rsidRPr="00715483">
              <w:rPr>
                <w:rStyle w:val="Hyperlink"/>
                <w:rFonts w:ascii="Times New Roman" w:hAnsi="Times New Roman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32A42DE5" w14:textId="7CE8B612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39">
            <w:r w:rsidRPr="00715483">
              <w:rPr>
                <w:rStyle w:val="Hyperlink"/>
                <w:rFonts w:ascii="Times New Roman" w:hAnsi="Times New Roman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5F818108" w14:textId="1ABCF5A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40">
            <w:r w:rsidRPr="00715483">
              <w:rPr>
                <w:rStyle w:val="Hyperlink"/>
                <w:noProof/>
              </w:rPr>
              <w:t>ACTIVITY 2: Agile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063FFDC1" w14:textId="4B7D1FB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41">
            <w:r w:rsidRPr="00715483">
              <w:rPr>
                <w:rStyle w:val="Hyperlink"/>
                <w:rFonts w:ascii="Times New Roman" w:hAnsi="Times New Roman"/>
                <w:noProof/>
              </w:rPr>
              <w:t>REQUIREMENT TRACEABILITY MATRIX: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5FF69387" w14:textId="0C37A297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42">
            <w:r w:rsidRPr="00715483">
              <w:rPr>
                <w:rStyle w:val="Hyperlink"/>
                <w:rFonts w:ascii="Times New Roman" w:hAnsi="Times New Roman"/>
                <w:noProof/>
              </w:rPr>
              <w:t>PRODUCT BACKLOG: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E16" w:rsidRDefault="000A3E16" w14:paraId="118687A6" w14:textId="3C0D618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43">
            <w:r w:rsidRPr="00715483">
              <w:rPr>
                <w:rStyle w:val="Hyperlink"/>
                <w:noProof/>
              </w:rPr>
              <w:t>GANTT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0A3E16" w:rsidR="000E7303" w:rsidP="000A3E16" w:rsidRDefault="000A3E16" w14:paraId="0E209397" w14:textId="4CFA3DF7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history="1" w:anchor="_Toc58335444">
            <w:r w:rsidRPr="0071548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r w:rsidRPr="000755E6" w:rsidR="00EF6391">
            <w:rPr>
              <w:rFonts w:ascii="Times New Roman" w:hAnsi="Times New Roman" w:cs="Times New Roman"/>
              <w:b w:val="0"/>
              <w:bCs w:val="0"/>
              <w:noProof/>
            </w:rPr>
            <w:fldChar w:fldCharType="end"/>
          </w:r>
          <w:r w:rsidRPr="000755E6" w:rsidR="00782679">
            <w:rPr>
              <w:rFonts w:ascii="Times New Roman" w:hAnsi="Times New Roman" w:cs="Times New Roman" w:eastAsiaTheme="minorEastAsia"/>
              <w:smallCaps/>
              <w:noProof/>
              <w:sz w:val="22"/>
              <w:szCs w:val="22"/>
              <w:lang w:val="en-IN" w:eastAsia="en-IN" w:bidi="ar-SA"/>
            </w:rPr>
            <w:t xml:space="preserve"> </w:t>
          </w:r>
        </w:p>
        <w:p w:rsidRPr="000755E6" w:rsidR="00EF6391" w:rsidRDefault="00710C3F" w14:paraId="7FF6288C" w14:textId="12CAC91F">
          <w:pPr>
            <w:rPr>
              <w:rFonts w:ascii="Times New Roman" w:hAnsi="Times New Roman"/>
            </w:rPr>
          </w:pPr>
        </w:p>
      </w:sdtContent>
    </w:sdt>
    <w:p w:rsidR="00E96DDB" w:rsidRDefault="00E96DDB" w14:paraId="7067DAA9" w14:textId="77777777">
      <w:pPr>
        <w:pStyle w:val="TableofFigures"/>
        <w:tabs>
          <w:tab w:val="right" w:leader="dot" w:pos="10160"/>
        </w:tabs>
        <w:rPr>
          <w:rFonts w:ascii="Times New Roman" w:hAnsi="Times New Roman"/>
        </w:rPr>
      </w:pPr>
    </w:p>
    <w:p w:rsidR="00E96DDB" w:rsidRDefault="00E96DDB" w14:paraId="0A8693CD" w14:textId="77777777">
      <w:pPr>
        <w:pStyle w:val="TableofFigures"/>
        <w:tabs>
          <w:tab w:val="right" w:leader="dot" w:pos="10160"/>
        </w:tabs>
        <w:rPr>
          <w:rFonts w:ascii="Times New Roman" w:hAnsi="Times New Roman"/>
        </w:rPr>
      </w:pPr>
    </w:p>
    <w:p w:rsidR="00E96DDB" w:rsidRDefault="00E96DDB" w14:paraId="4A7E4716" w14:textId="77777777">
      <w:pPr>
        <w:pStyle w:val="TableofFigures"/>
        <w:tabs>
          <w:tab w:val="right" w:leader="dot" w:pos="10160"/>
        </w:tabs>
        <w:rPr>
          <w:rFonts w:ascii="Times New Roman" w:hAnsi="Times New Roman"/>
        </w:rPr>
      </w:pPr>
    </w:p>
    <w:p w:rsidR="00710C3F" w:rsidP="00E96DDB" w:rsidRDefault="00710C3F" w14:paraId="3426ADE1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0E121003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61AB954A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35D826DC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5AB4F20B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20439B42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663AE1C0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30726FF2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647FF1C7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751200B6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4DEBD3E6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19D5D201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3644CF99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01078E43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0A19834C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639FAF01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66BB9922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4B6D66E9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3A3AFBF8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4F073B50" w14:textId="2F983EC4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0A3E16" w:rsidP="000A3E16" w:rsidRDefault="000A3E16" w14:paraId="7EACB23A" w14:textId="68555D8C"/>
    <w:p w:rsidRPr="000A3E16" w:rsidR="000A3E16" w:rsidP="000A3E16" w:rsidRDefault="000A3E16" w14:paraId="2DF2B839" w14:textId="77777777"/>
    <w:p w:rsidR="00710C3F" w:rsidP="00E96DDB" w:rsidRDefault="00710C3F" w14:paraId="64BDE07D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="00710C3F" w:rsidP="00E96DDB" w:rsidRDefault="00710C3F" w14:paraId="4150A3A0" w14:textId="77777777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</w:p>
    <w:p w:rsidRPr="00E96DDB" w:rsidR="00E96DDB" w:rsidP="00E96DDB" w:rsidRDefault="00E96DDB" w14:paraId="00B2E827" w14:textId="3AE6BF96">
      <w:pPr>
        <w:pStyle w:val="TableofFigures"/>
        <w:tabs>
          <w:tab w:val="right" w:leader="dot" w:pos="10160"/>
        </w:tabs>
        <w:rPr>
          <w:rFonts w:ascii="Times New Roman" w:hAnsi="Times New Roman"/>
          <w:b/>
          <w:sz w:val="24"/>
          <w:szCs w:val="24"/>
        </w:rPr>
      </w:pPr>
      <w:r w:rsidRPr="00E96DDB">
        <w:rPr>
          <w:rFonts w:ascii="Times New Roman" w:hAnsi="Times New Roman"/>
          <w:b/>
          <w:sz w:val="24"/>
          <w:szCs w:val="24"/>
        </w:rPr>
        <w:lastRenderedPageBreak/>
        <w:t>Table of figures</w:t>
      </w:r>
    </w:p>
    <w:p w:rsidR="00E96DDB" w:rsidRDefault="00AE272B" w14:paraId="076E7699" w14:textId="47966C26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\c "Figure" </w:instrText>
      </w:r>
      <w:r>
        <w:rPr>
          <w:rFonts w:ascii="Times New Roman" w:hAnsi="Times New Roman"/>
        </w:rPr>
        <w:fldChar w:fldCharType="separate"/>
      </w:r>
      <w:r w:rsidR="00E96DDB">
        <w:rPr>
          <w:noProof/>
        </w:rPr>
        <w:t>Figure 1: Block Diagram</w:t>
      </w:r>
      <w:r w:rsidR="00E96DDB">
        <w:rPr>
          <w:noProof/>
        </w:rPr>
        <w:tab/>
      </w:r>
      <w:r w:rsidR="00E96DDB">
        <w:rPr>
          <w:noProof/>
        </w:rPr>
        <w:fldChar w:fldCharType="begin"/>
      </w:r>
      <w:r w:rsidR="00E96DDB">
        <w:rPr>
          <w:noProof/>
        </w:rPr>
        <w:instrText xml:space="preserve"> PAGEREF _Toc58331836 \h </w:instrText>
      </w:r>
      <w:r w:rsidR="00E96DDB">
        <w:rPr>
          <w:noProof/>
        </w:rPr>
      </w:r>
      <w:r w:rsidR="00E96DDB">
        <w:rPr>
          <w:noProof/>
        </w:rPr>
        <w:fldChar w:fldCharType="separate"/>
      </w:r>
      <w:r w:rsidR="00852107">
        <w:rPr>
          <w:noProof/>
        </w:rPr>
        <w:t>8</w:t>
      </w:r>
      <w:r w:rsidR="00E96DDB">
        <w:rPr>
          <w:noProof/>
        </w:rPr>
        <w:fldChar w:fldCharType="end"/>
      </w:r>
    </w:p>
    <w:p w:rsidR="00E96DDB" w:rsidRDefault="00E96DDB" w14:paraId="33C891CA" w14:textId="06808BF5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Figure 2: Use Case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_Toc58331837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9</w:t>
      </w:r>
      <w:r>
        <w:rPr>
          <w:noProof/>
        </w:rPr>
        <w:fldChar w:fldCharType="end"/>
      </w:r>
    </w:p>
    <w:p w:rsidR="00E96DDB" w:rsidRDefault="00E96DDB" w14:paraId="308DD3CA" w14:textId="06B7383E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Figure 3: Activity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_Toc58331838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10</w:t>
      </w:r>
      <w:r>
        <w:rPr>
          <w:noProof/>
        </w:rPr>
        <w:fldChar w:fldCharType="end"/>
      </w:r>
    </w:p>
    <w:p w:rsidR="00E96DDB" w:rsidRDefault="00E96DDB" w14:paraId="4C02CB51" w14:textId="060E2567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Figure 4: Component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_Toc58331839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11</w:t>
      </w:r>
      <w:r>
        <w:rPr>
          <w:noProof/>
        </w:rPr>
        <w:fldChar w:fldCharType="end"/>
      </w:r>
    </w:p>
    <w:p w:rsidR="00E96DDB" w:rsidRDefault="00E96DDB" w14:paraId="223EC196" w14:textId="6F134788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Figure 5: Agile Aspects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_Toc58331840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12</w:t>
      </w:r>
      <w:r>
        <w:rPr>
          <w:noProof/>
        </w:rPr>
        <w:fldChar w:fldCharType="end"/>
      </w:r>
    </w:p>
    <w:p w:rsidR="00E96DDB" w:rsidRDefault="00E96DDB" w14:paraId="5C956531" w14:textId="5588AACC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Figure 6: Gantt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_Toc58331841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14</w:t>
      </w:r>
      <w:r>
        <w:rPr>
          <w:noProof/>
        </w:rPr>
        <w:fldChar w:fldCharType="end"/>
      </w:r>
    </w:p>
    <w:p w:rsidRPr="00E96DDB" w:rsidR="00AE272B" w:rsidP="00EF6391" w:rsidRDefault="00AE272B" w14:paraId="4205A09B" w14:textId="03DC6423">
      <w:pPr>
        <w:pStyle w:val="TOCHeading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  <w:r w:rsidR="00E96DDB">
        <w:rPr>
          <w:rFonts w:ascii="Times New Roman" w:hAnsi="Times New Roman"/>
        </w:rPr>
        <w:t xml:space="preserve">     List of tables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\c "Table" </w:instrText>
      </w:r>
      <w:r>
        <w:rPr>
          <w:rFonts w:ascii="Times New Roman" w:hAnsi="Times New Roman"/>
        </w:rPr>
        <w:fldChar w:fldCharType="separate"/>
      </w:r>
    </w:p>
    <w:p w:rsidR="00AE272B" w:rsidRDefault="00AE272B" w14:paraId="6CEF3B57" w14:textId="50972A37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1: SWOT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_Toc58244244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5</w:t>
      </w:r>
      <w:r>
        <w:rPr>
          <w:noProof/>
        </w:rPr>
        <w:fldChar w:fldCharType="end"/>
      </w:r>
    </w:p>
    <w:p w:rsidR="00AE272B" w:rsidRDefault="00AE272B" w14:paraId="30C45B10" w14:textId="4A5EDA0C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2: High level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_Toc58244245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6</w:t>
      </w:r>
      <w:r>
        <w:rPr>
          <w:noProof/>
        </w:rPr>
        <w:fldChar w:fldCharType="end"/>
      </w:r>
    </w:p>
    <w:p w:rsidR="00AE272B" w:rsidRDefault="00AE272B" w14:paraId="77E6425C" w14:textId="2CEBF469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3: low level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_Toc58244246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6</w:t>
      </w:r>
      <w:r>
        <w:rPr>
          <w:noProof/>
        </w:rPr>
        <w:fldChar w:fldCharType="end"/>
      </w:r>
    </w:p>
    <w:p w:rsidR="00AE272B" w:rsidRDefault="00AE272B" w14:paraId="578CC38C" w14:textId="322E42DD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4: Test 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_Toc58244247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7</w:t>
      </w:r>
      <w:r>
        <w:rPr>
          <w:noProof/>
        </w:rPr>
        <w:fldChar w:fldCharType="end"/>
      </w:r>
    </w:p>
    <w:p w:rsidR="00AE272B" w:rsidRDefault="00AE272B" w14:paraId="4E36C313" w14:textId="18DA04B7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5: Requirement Traceability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_Toc58244248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13</w:t>
      </w:r>
      <w:r>
        <w:rPr>
          <w:noProof/>
        </w:rPr>
        <w:fldChar w:fldCharType="end"/>
      </w:r>
    </w:p>
    <w:p w:rsidR="00AE272B" w:rsidRDefault="00AE272B" w14:paraId="25E69B5A" w14:textId="60943A47">
      <w:pPr>
        <w:pStyle w:val="TableofFigures"/>
        <w:tabs>
          <w:tab w:val="right" w:leader="dot" w:pos="10160"/>
        </w:tabs>
        <w:rPr>
          <w:rFonts w:asciiTheme="minorHAnsi" w:hAnsiTheme="minorHAnsi" w:eastAsiaTheme="minorEastAsia" w:cstheme="minorBidi"/>
          <w:noProof/>
          <w:lang w:val="en-IN" w:eastAsia="en-IN" w:bidi="ar-SA"/>
        </w:rPr>
      </w:pPr>
      <w:r>
        <w:rPr>
          <w:noProof/>
        </w:rPr>
        <w:t>Table 6: Backlogs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_Toc58244249 \h </w:instrText>
      </w:r>
      <w:r>
        <w:rPr>
          <w:noProof/>
        </w:rPr>
      </w:r>
      <w:r>
        <w:rPr>
          <w:noProof/>
        </w:rPr>
        <w:fldChar w:fldCharType="separate"/>
      </w:r>
      <w:r w:rsidR="00852107">
        <w:rPr>
          <w:noProof/>
        </w:rPr>
        <w:t>13</w:t>
      </w:r>
      <w:r>
        <w:rPr>
          <w:noProof/>
        </w:rPr>
        <w:fldChar w:fldCharType="end"/>
      </w:r>
    </w:p>
    <w:p w:rsidRPr="000755E6" w:rsidR="00303FFF" w:rsidP="00EF6391" w:rsidRDefault="00AE272B" w14:paraId="60B9FB53" w14:textId="6E95FC07">
      <w:pPr>
        <w:pStyle w:val="TOCHeading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:rsidRPr="000755E6" w:rsidR="00DB5DE8" w:rsidP="00320DA4" w:rsidRDefault="00DB5DE8" w14:paraId="48DC9A97" w14:textId="77777777">
      <w:pPr>
        <w:pStyle w:val="Heading1"/>
        <w:tabs>
          <w:tab w:val="left" w:pos="540"/>
        </w:tabs>
        <w:spacing w:before="240"/>
        <w:ind w:left="540"/>
        <w:rPr>
          <w:rFonts w:ascii="Times New Roman" w:hAnsi="Times New Roman"/>
        </w:rPr>
      </w:pPr>
    </w:p>
    <w:p w:rsidRPr="000755E6" w:rsidR="00DB5DE8" w:rsidP="00320DA4" w:rsidRDefault="00DB5DE8" w14:paraId="48DC9A98" w14:textId="77777777">
      <w:pPr>
        <w:pStyle w:val="Heading1"/>
        <w:tabs>
          <w:tab w:val="left" w:pos="540"/>
        </w:tabs>
        <w:spacing w:before="240"/>
        <w:ind w:left="540"/>
        <w:rPr>
          <w:rFonts w:ascii="Times New Roman" w:hAnsi="Times New Roman"/>
        </w:rPr>
      </w:pPr>
    </w:p>
    <w:p w:rsidRPr="000755E6" w:rsidR="00053C2C" w:rsidP="00053C2C" w:rsidRDefault="00053C2C" w14:paraId="48DC9A99" w14:textId="77777777">
      <w:pPr>
        <w:rPr>
          <w:rFonts w:ascii="Times New Roman" w:hAnsi="Times New Roman"/>
        </w:rPr>
      </w:pPr>
    </w:p>
    <w:p w:rsidR="00710C3F" w:rsidP="00705561" w:rsidRDefault="00710C3F" w14:paraId="44F77CBF" w14:textId="77777777">
      <w:pPr>
        <w:pStyle w:val="Heading1"/>
        <w:rPr>
          <w:rFonts w:ascii="Times New Roman" w:hAnsi="Times New Roman"/>
        </w:rPr>
      </w:pPr>
      <w:bookmarkStart w:name="_Toc51416935" w:id="4"/>
    </w:p>
    <w:p w:rsidR="00710C3F" w:rsidP="00705561" w:rsidRDefault="00710C3F" w14:paraId="74EDFF4D" w14:textId="77777777">
      <w:pPr>
        <w:pStyle w:val="Heading1"/>
        <w:rPr>
          <w:rFonts w:ascii="Times New Roman" w:hAnsi="Times New Roman"/>
        </w:rPr>
      </w:pPr>
    </w:p>
    <w:p w:rsidR="00710C3F" w:rsidP="00705561" w:rsidRDefault="00710C3F" w14:paraId="319F897F" w14:textId="77777777">
      <w:pPr>
        <w:pStyle w:val="Heading1"/>
        <w:rPr>
          <w:rFonts w:ascii="Times New Roman" w:hAnsi="Times New Roman"/>
        </w:rPr>
      </w:pPr>
    </w:p>
    <w:p w:rsidR="00710C3F" w:rsidP="00705561" w:rsidRDefault="00710C3F" w14:paraId="10205DF9" w14:textId="77777777">
      <w:pPr>
        <w:pStyle w:val="Heading1"/>
        <w:rPr>
          <w:rFonts w:ascii="Times New Roman" w:hAnsi="Times New Roman"/>
        </w:rPr>
      </w:pPr>
    </w:p>
    <w:p w:rsidR="00710C3F" w:rsidP="00705561" w:rsidRDefault="00710C3F" w14:paraId="218C76CD" w14:textId="77777777">
      <w:pPr>
        <w:pStyle w:val="Heading1"/>
        <w:rPr>
          <w:rFonts w:ascii="Times New Roman" w:hAnsi="Times New Roman"/>
        </w:rPr>
      </w:pPr>
    </w:p>
    <w:p w:rsidR="00710C3F" w:rsidP="00705561" w:rsidRDefault="00710C3F" w14:paraId="1E89C536" w14:textId="77777777">
      <w:pPr>
        <w:pStyle w:val="Heading1"/>
        <w:rPr>
          <w:rFonts w:ascii="Times New Roman" w:hAnsi="Times New Roman"/>
        </w:rPr>
      </w:pPr>
    </w:p>
    <w:p w:rsidRPr="00DB4970" w:rsidR="00DB5DE8" w:rsidP="00705561" w:rsidRDefault="003A1816" w14:paraId="48DC9AB2" w14:textId="1D738C93">
      <w:pPr>
        <w:pStyle w:val="Heading1"/>
        <w:rPr>
          <w:rFonts w:ascii="Times New Roman" w:hAnsi="Times New Roman"/>
          <w:sz w:val="28"/>
          <w:szCs w:val="28"/>
        </w:rPr>
      </w:pPr>
      <w:bookmarkStart w:name="_Toc58335431" w:id="5"/>
      <w:r w:rsidRPr="00DB4970">
        <w:rPr>
          <w:rFonts w:ascii="Times New Roman" w:hAnsi="Times New Roman"/>
          <w:sz w:val="28"/>
          <w:szCs w:val="28"/>
        </w:rPr>
        <w:lastRenderedPageBreak/>
        <w:t>Activity and Tasks</w:t>
      </w:r>
      <w:bookmarkEnd w:id="4"/>
      <w:bookmarkEnd w:id="5"/>
    </w:p>
    <w:p w:rsidRPr="00DB4970" w:rsidR="008E561A" w:rsidP="00E96DDB" w:rsidRDefault="008E561A" w14:paraId="4F1500CB" w14:textId="77777777">
      <w:pPr>
        <w:pStyle w:val="Heading1"/>
        <w:rPr>
          <w:sz w:val="28"/>
          <w:szCs w:val="28"/>
        </w:rPr>
      </w:pPr>
      <w:bookmarkStart w:name="_Toc51416936" w:id="6"/>
      <w:bookmarkStart w:name="_Toc58335432" w:id="7"/>
      <w:r w:rsidRPr="00DB4970">
        <w:rPr>
          <w:sz w:val="28"/>
          <w:szCs w:val="28"/>
        </w:rPr>
        <w:t>Activity 1– System Development</w:t>
      </w:r>
      <w:bookmarkEnd w:id="7"/>
      <w:r w:rsidRPr="00DB4970">
        <w:rPr>
          <w:sz w:val="28"/>
          <w:szCs w:val="28"/>
        </w:rPr>
        <w:t xml:space="preserve"> </w:t>
      </w:r>
    </w:p>
    <w:p w:rsidRPr="00DB4970" w:rsidR="008E561A" w:rsidP="00C83CB4" w:rsidRDefault="008E561A" w14:paraId="7CFB66A8" w14:textId="26A280A5">
      <w:pPr>
        <w:pStyle w:val="Heading2"/>
        <w:rPr>
          <w:rFonts w:ascii="Times New Roman" w:hAnsi="Times New Roman"/>
        </w:rPr>
      </w:pPr>
      <w:bookmarkStart w:name="_Toc58335433" w:id="8"/>
      <w:r w:rsidRPr="00DB4970">
        <w:rPr>
          <w:rFonts w:ascii="Times New Roman" w:hAnsi="Times New Roman"/>
          <w:b/>
          <w:bCs/>
        </w:rPr>
        <w:t>PRODUCT SELECTED</w:t>
      </w:r>
      <w:r w:rsidRPr="00DB4970">
        <w:rPr>
          <w:rFonts w:ascii="Times New Roman" w:hAnsi="Times New Roman"/>
        </w:rPr>
        <w:t xml:space="preserve">: </w:t>
      </w:r>
      <w:r w:rsidRPr="00DB4970" w:rsidR="00CC07CF">
        <w:rPr>
          <w:rFonts w:ascii="Times New Roman" w:hAnsi="Times New Roman"/>
        </w:rPr>
        <w:t>Automatic Wheel Chair</w:t>
      </w:r>
      <w:bookmarkEnd w:id="8"/>
    </w:p>
    <w:p w:rsidRPr="00DB4970" w:rsidR="008E561A" w:rsidP="00C83CB4" w:rsidRDefault="008E561A" w14:paraId="78FFB6C8" w14:textId="77777777">
      <w:pPr>
        <w:pStyle w:val="Heading2"/>
        <w:rPr>
          <w:rFonts w:ascii="Times New Roman" w:hAnsi="Times New Roman"/>
          <w:b/>
          <w:bCs/>
        </w:rPr>
      </w:pPr>
      <w:bookmarkStart w:name="_Toc58335434" w:id="9"/>
      <w:r w:rsidRPr="00DB4970">
        <w:rPr>
          <w:rFonts w:ascii="Times New Roman" w:hAnsi="Times New Roman"/>
          <w:b/>
          <w:bCs/>
        </w:rPr>
        <w:t>AGEING</w:t>
      </w:r>
      <w:bookmarkEnd w:id="9"/>
      <w:r w:rsidRPr="00DB4970">
        <w:rPr>
          <w:rFonts w:ascii="Times New Roman" w:hAnsi="Times New Roman"/>
          <w:b/>
          <w:bCs/>
        </w:rPr>
        <w:t xml:space="preserve"> </w:t>
      </w:r>
    </w:p>
    <w:p w:rsidRPr="00DB4970" w:rsidR="007920D1" w:rsidP="007920D1" w:rsidRDefault="007920D1" w14:paraId="2A24F6E8" w14:textId="35992513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First traditional wheel ch</w:t>
      </w:r>
      <w:r w:rsidRPr="00DB4970" w:rsidR="00506221">
        <w:rPr>
          <w:rFonts w:ascii="Times New Roman" w:hAnsi="Times New Roman"/>
          <w:sz w:val="24"/>
          <w:szCs w:val="24"/>
        </w:rPr>
        <w:t xml:space="preserve">air was invented in Germany in </w:t>
      </w:r>
      <w:r w:rsidRPr="00DB4970">
        <w:rPr>
          <w:rFonts w:ascii="Times New Roman" w:hAnsi="Times New Roman"/>
          <w:sz w:val="24"/>
          <w:szCs w:val="24"/>
        </w:rPr>
        <w:t>1665</w:t>
      </w:r>
    </w:p>
    <w:p w:rsidRPr="00DB4970" w:rsidR="00B0663B" w:rsidP="007920D1" w:rsidRDefault="007920D1" w14:paraId="2799201B" w14:textId="77777777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 xml:space="preserve">It required an attendant </w:t>
      </w:r>
      <w:r w:rsidRPr="00DB4970" w:rsidR="00B0663B">
        <w:rPr>
          <w:rFonts w:ascii="Times New Roman" w:hAnsi="Times New Roman"/>
          <w:sz w:val="24"/>
          <w:szCs w:val="24"/>
        </w:rPr>
        <w:t>with the patient all the time.</w:t>
      </w:r>
    </w:p>
    <w:p w:rsidRPr="00DB4970" w:rsidR="00B0663B" w:rsidP="007920D1" w:rsidRDefault="00B0663B" w14:paraId="6E5BD720" w14:textId="77777777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Different kinds of automatic wheel chairs were being developed.</w:t>
      </w:r>
    </w:p>
    <w:p w:rsidRPr="00DB4970" w:rsidR="00B0663B" w:rsidP="007920D1" w:rsidRDefault="00B0663B" w14:paraId="0CC896D1" w14:textId="77777777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Sip and buff wheelchair, head control wheel chair, Voice activated wheelchair.</w:t>
      </w:r>
    </w:p>
    <w:p w:rsidRPr="00DB4970" w:rsidR="00B0663B" w:rsidP="007920D1" w:rsidRDefault="00B0663B" w14:paraId="72AFD406" w14:textId="77777777">
      <w:pPr>
        <w:pStyle w:val="ListParagraph"/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It was still a problem for patients with complete immobility of hands.</w:t>
      </w:r>
    </w:p>
    <w:p w:rsidRPr="00DB4970" w:rsidR="007920D1" w:rsidP="00B0663B" w:rsidRDefault="007920D1" w14:paraId="2D58F22E" w14:textId="5E65EB81">
      <w:pPr>
        <w:ind w:left="720" w:firstLine="0"/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 xml:space="preserve"> </w:t>
      </w:r>
    </w:p>
    <w:p w:rsidRPr="00DB4970" w:rsidR="008E561A" w:rsidP="00C83CB4" w:rsidRDefault="008E561A" w14:paraId="51B0B080" w14:textId="77777777">
      <w:pPr>
        <w:pStyle w:val="Heading2"/>
        <w:rPr>
          <w:rFonts w:ascii="Times New Roman" w:hAnsi="Times New Roman"/>
          <w:b/>
          <w:bCs/>
        </w:rPr>
      </w:pPr>
      <w:bookmarkStart w:name="_Toc58335435" w:id="10"/>
      <w:r w:rsidRPr="00DB4970">
        <w:rPr>
          <w:rFonts w:ascii="Times New Roman" w:hAnsi="Times New Roman"/>
          <w:b/>
          <w:bCs/>
        </w:rPr>
        <w:t>COST AND GRADATION</w:t>
      </w:r>
      <w:bookmarkEnd w:id="10"/>
      <w:r w:rsidRPr="00DB4970">
        <w:rPr>
          <w:rFonts w:ascii="Times New Roman" w:hAnsi="Times New Roman"/>
          <w:b/>
          <w:bCs/>
        </w:rPr>
        <w:t xml:space="preserve"> </w:t>
      </w:r>
    </w:p>
    <w:p w:rsidRPr="00DB4970" w:rsidR="00B0663B" w:rsidP="00B0663B" w:rsidRDefault="00B0663B" w14:paraId="09C3002A" w14:textId="49EC507B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8,000-10,000 traditional wheel chair.</w:t>
      </w:r>
    </w:p>
    <w:p w:rsidRPr="00DB4970" w:rsidR="00B0663B" w:rsidP="00B0663B" w:rsidRDefault="00B0663B" w14:paraId="5DECA43B" w14:textId="39F36812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45,000-50,000 Automatic wheel chair.</w:t>
      </w:r>
    </w:p>
    <w:p w:rsidRPr="00DB4970" w:rsidR="008E561A" w:rsidP="00C83CB4" w:rsidRDefault="008E561A" w14:paraId="240D49B5" w14:textId="77777777">
      <w:pPr>
        <w:pStyle w:val="Heading2"/>
        <w:rPr>
          <w:rFonts w:ascii="Times New Roman" w:hAnsi="Times New Roman"/>
          <w:b/>
          <w:bCs/>
        </w:rPr>
      </w:pPr>
      <w:bookmarkStart w:name="_Toc58335436" w:id="11"/>
      <w:r w:rsidRPr="00DB4970">
        <w:rPr>
          <w:rFonts w:ascii="Times New Roman" w:hAnsi="Times New Roman"/>
          <w:b/>
          <w:bCs/>
        </w:rPr>
        <w:t>DEFINITION OF PRODUCT</w:t>
      </w:r>
      <w:bookmarkEnd w:id="11"/>
      <w:r w:rsidRPr="00DB4970">
        <w:rPr>
          <w:rFonts w:ascii="Times New Roman" w:hAnsi="Times New Roman"/>
          <w:b/>
          <w:bCs/>
        </w:rPr>
        <w:t xml:space="preserve"> </w:t>
      </w:r>
    </w:p>
    <w:p w:rsidRPr="00DB4970" w:rsidR="00B0663B" w:rsidP="00E96DDB" w:rsidRDefault="00B0663B" w14:paraId="09D865A4" w14:textId="6890CED0">
      <w:pPr>
        <w:rPr>
          <w:sz w:val="24"/>
          <w:szCs w:val="24"/>
        </w:rPr>
      </w:pPr>
      <w:bookmarkStart w:name="_Toc58223825" w:id="12"/>
      <w:bookmarkStart w:name="_Toc58243624" w:id="13"/>
      <w:r w:rsidRPr="00DB4970">
        <w:rPr>
          <w:sz w:val="24"/>
          <w:szCs w:val="24"/>
        </w:rPr>
        <w:t xml:space="preserve">Tongue motion </w:t>
      </w:r>
      <w:r w:rsidRPr="00DB4970" w:rsidR="00506221">
        <w:rPr>
          <w:sz w:val="24"/>
          <w:szCs w:val="24"/>
        </w:rPr>
        <w:t>controlled automatic</w:t>
      </w:r>
      <w:r w:rsidRPr="00DB4970">
        <w:rPr>
          <w:sz w:val="24"/>
          <w:szCs w:val="24"/>
        </w:rPr>
        <w:t xml:space="preserve"> wheel chair can be used in patients with s</w:t>
      </w:r>
      <w:r w:rsidRPr="00DB4970" w:rsidR="00387F7B">
        <w:rPr>
          <w:sz w:val="24"/>
          <w:szCs w:val="24"/>
        </w:rPr>
        <w:t>evere immobility of hands and legs. It should send signals to the motor driver of the wheel chair to move into the desired direction.</w:t>
      </w:r>
      <w:bookmarkEnd w:id="12"/>
      <w:bookmarkEnd w:id="13"/>
    </w:p>
    <w:p w:rsidRPr="00DB4970" w:rsidR="0072359C" w:rsidP="00DB4970" w:rsidRDefault="00172AE2" w14:paraId="7433974D" w14:textId="58286351">
      <w:pPr>
        <w:pStyle w:val="Heading2"/>
        <w:rPr>
          <w:rFonts w:ascii="Times New Roman" w:hAnsi="Times New Roman"/>
          <w:b/>
          <w:bCs/>
        </w:rPr>
      </w:pPr>
      <w:bookmarkStart w:name="_Toc58335437" w:id="14"/>
      <w:r w:rsidRPr="00DB4970">
        <w:rPr>
          <w:rFonts w:ascii="Times New Roman" w:hAnsi="Times New Roman"/>
          <w:b/>
          <w:bCs/>
        </w:rPr>
        <w:t>SWOT ANALYSIS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0"/>
        <w:gridCol w:w="5080"/>
      </w:tblGrid>
      <w:tr w:rsidRPr="00DB4970" w:rsidR="00172AE2" w:rsidTr="0072359C" w14:paraId="71ECA523" w14:textId="77777777">
        <w:tc>
          <w:tcPr>
            <w:tcW w:w="5080" w:type="dxa"/>
          </w:tcPr>
          <w:p w:rsidRPr="00DB4970" w:rsidR="00172AE2" w:rsidP="00172AE2" w:rsidRDefault="00172AE2" w14:paraId="69CC4C40" w14:textId="77777777">
            <w:pPr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>STRENGTHS</w:t>
            </w:r>
          </w:p>
          <w:p w:rsidRPr="00DB4970" w:rsidR="00094C32" w:rsidP="00826919" w:rsidRDefault="00CC07CF" w14:paraId="7C6A8F0A" w14:textId="16606E1E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Easy to operate and requires minimum effort</w:t>
            </w:r>
          </w:p>
          <w:p w:rsidRPr="00DB4970" w:rsidR="00094C32" w:rsidP="00826919" w:rsidRDefault="00CC07CF" w14:paraId="2AAAC37F" w14:textId="77777777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 xml:space="preserve">System is </w:t>
            </w:r>
            <w:proofErr w:type="gramStart"/>
            <w:r w:rsidRPr="00DB4970">
              <w:rPr>
                <w:rFonts w:ascii="Times New Roman" w:hAnsi="Times New Roman"/>
                <w:sz w:val="24"/>
                <w:szCs w:val="24"/>
              </w:rPr>
              <w:t>small in size</w:t>
            </w:r>
            <w:proofErr w:type="gramEnd"/>
          </w:p>
          <w:p w:rsidRPr="00DB4970" w:rsidR="007920D1" w:rsidP="00826919" w:rsidRDefault="007920D1" w14:paraId="665C9A15" w14:textId="77777777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Low cost</w:t>
            </w:r>
          </w:p>
          <w:p w:rsidRPr="00DB4970" w:rsidR="00826919" w:rsidP="00826919" w:rsidRDefault="00826919" w14:paraId="09900301" w14:textId="77777777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Disabled people can start being independent and can move to desired location without others help</w:t>
            </w:r>
          </w:p>
          <w:p w:rsidRPr="00DB4970" w:rsidR="00826919" w:rsidP="00826919" w:rsidRDefault="00826919" w14:paraId="698D85B2" w14:textId="76CE6098">
            <w:pPr>
              <w:pStyle w:val="ListParagraph"/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5080" w:type="dxa"/>
          </w:tcPr>
          <w:p w:rsidRPr="00DB4970" w:rsidR="00172AE2" w:rsidP="00172AE2" w:rsidRDefault="00172AE2" w14:paraId="1C29C079" w14:textId="77777777">
            <w:pPr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>WEAKNESSES</w:t>
            </w:r>
          </w:p>
          <w:p w:rsidRPr="00DB4970" w:rsidR="00094C32" w:rsidP="00094C32" w:rsidRDefault="007920D1" w14:paraId="1764ED82" w14:textId="517D43CE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Requires maintenance from time to time</w:t>
            </w:r>
          </w:p>
          <w:p w:rsidRPr="00DB4970" w:rsidR="00094C32" w:rsidP="00094C32" w:rsidRDefault="00826919" w14:paraId="4A5D485E" w14:textId="77777777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Power supply is needed all the time</w:t>
            </w:r>
          </w:p>
          <w:p w:rsidRPr="00DB4970" w:rsidR="00826919" w:rsidP="00094C32" w:rsidRDefault="000755E6" w14:paraId="754EFA7E" w14:textId="7974C7A3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Manual support is required when there are steps</w:t>
            </w:r>
          </w:p>
        </w:tc>
      </w:tr>
      <w:tr w:rsidRPr="00DB4970" w:rsidR="00172AE2" w:rsidTr="0072359C" w14:paraId="6CB95118" w14:textId="77777777">
        <w:tc>
          <w:tcPr>
            <w:tcW w:w="5080" w:type="dxa"/>
          </w:tcPr>
          <w:p w:rsidRPr="00DB4970" w:rsidR="00172AE2" w:rsidP="00172AE2" w:rsidRDefault="00172AE2" w14:paraId="49AFFB4E" w14:textId="125C4435">
            <w:pPr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>OPP</w:t>
            </w:r>
            <w:r w:rsidRPr="00DB4970" w:rsidR="00C4378D">
              <w:rPr>
                <w:rFonts w:ascii="Times New Roman" w:hAnsi="Times New Roman"/>
                <w:b/>
                <w:bCs/>
                <w:sz w:val="24"/>
                <w:szCs w:val="24"/>
              </w:rPr>
              <w:t>O</w:t>
            </w: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>RTUNITIES</w:t>
            </w:r>
          </w:p>
          <w:p w:rsidRPr="00DB4970" w:rsidR="00094C32" w:rsidP="00094C32" w:rsidRDefault="00826919" w14:paraId="1033EC60" w14:textId="394E6982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Can be used in NGO for helping the needful people</w:t>
            </w:r>
          </w:p>
          <w:p w:rsidRPr="00DB4970" w:rsidR="00710C4B" w:rsidP="00094C32" w:rsidRDefault="00826919" w14:paraId="0C182117" w14:textId="5B5A7785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Hospital management system becomes more flexible</w:t>
            </w:r>
          </w:p>
          <w:p w:rsidRPr="00DB4970" w:rsidR="00826919" w:rsidP="00094C32" w:rsidRDefault="00826919" w14:paraId="38A81FDB" w14:textId="3EE06BC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Most of the works of nurse and ward-boys can be automated</w:t>
            </w:r>
          </w:p>
          <w:p w:rsidRPr="00DB4970" w:rsidR="00710C4B" w:rsidP="00826919" w:rsidRDefault="00710C4B" w14:paraId="1E88292D" w14:textId="37A0C791">
            <w:pPr>
              <w:pStyle w:val="ListParagraph"/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5080" w:type="dxa"/>
          </w:tcPr>
          <w:p w:rsidRPr="00DB4970" w:rsidR="00172AE2" w:rsidP="00172AE2" w:rsidRDefault="00172AE2" w14:paraId="6C6CDD4A" w14:textId="77777777">
            <w:pPr>
              <w:ind w:firstLine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>THREATS</w:t>
            </w:r>
          </w:p>
          <w:p w:rsidRPr="00DB4970" w:rsidR="00710C4B" w:rsidP="00710C4B" w:rsidRDefault="00710C4B" w14:paraId="3B327E68" w14:textId="77777777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Cs/>
                <w:sz w:val="24"/>
                <w:szCs w:val="24"/>
              </w:rPr>
              <w:t>Maintenance is required from time to time</w:t>
            </w:r>
            <w:r w:rsidRPr="00DB4970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  <w:p w:rsidRPr="00DB4970" w:rsidR="00826919" w:rsidP="00710C4B" w:rsidRDefault="00826919" w14:paraId="68A067C1" w14:textId="1FF028D0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When the power supply is disabled there is chance of system to collapse</w:t>
            </w:r>
          </w:p>
        </w:tc>
      </w:tr>
    </w:tbl>
    <w:p w:rsidRPr="000755E6" w:rsidR="00172AE2" w:rsidP="00DB4970" w:rsidRDefault="00DB4970" w14:paraId="4FC27A71" w14:textId="5A486C91">
      <w:pPr>
        <w:ind w:firstLine="0"/>
        <w:jc w:val="center"/>
        <w:rPr>
          <w:rFonts w:ascii="Times New Roman" w:hAnsi="Times New Roman"/>
        </w:rPr>
      </w:pPr>
      <w:bookmarkStart w:name="_Toc58244244" w:id="15"/>
      <w:r w:rsidRPr="00DB4970">
        <w:rPr>
          <w:sz w:val="24"/>
          <w:szCs w:val="24"/>
        </w:rPr>
        <w:t xml:space="preserve">Table </w:t>
      </w:r>
      <w:r w:rsidRPr="00DB4970">
        <w:rPr>
          <w:sz w:val="24"/>
          <w:szCs w:val="24"/>
        </w:rPr>
        <w:fldChar w:fldCharType="begin"/>
      </w:r>
      <w:r w:rsidRPr="00DB4970">
        <w:rPr>
          <w:sz w:val="24"/>
          <w:szCs w:val="24"/>
        </w:rPr>
        <w:instrText xml:space="preserve"> SEQ Table \* ARABIC </w:instrText>
      </w:r>
      <w:r w:rsidRPr="00DB4970">
        <w:rPr>
          <w:sz w:val="24"/>
          <w:szCs w:val="24"/>
        </w:rPr>
        <w:fldChar w:fldCharType="separate"/>
      </w:r>
      <w:r w:rsidR="00852107">
        <w:rPr>
          <w:noProof/>
          <w:sz w:val="24"/>
          <w:szCs w:val="24"/>
        </w:rPr>
        <w:t>1</w:t>
      </w:r>
      <w:r w:rsidRPr="00DB4970">
        <w:rPr>
          <w:noProof/>
          <w:sz w:val="24"/>
          <w:szCs w:val="24"/>
        </w:rPr>
        <w:fldChar w:fldCharType="end"/>
      </w:r>
      <w:r w:rsidRPr="00DB4970">
        <w:rPr>
          <w:sz w:val="24"/>
          <w:szCs w:val="24"/>
        </w:rPr>
        <w:t>: SWOT Analysis</w:t>
      </w:r>
      <w:bookmarkEnd w:id="15"/>
    </w:p>
    <w:bookmarkEnd w:id="6"/>
    <w:p w:rsidRPr="000755E6" w:rsidR="00387F7B" w:rsidP="00C4378D" w:rsidRDefault="00387F7B" w14:paraId="2A40D986" w14:textId="7E5127AE">
      <w:pPr>
        <w:pStyle w:val="Heading2"/>
        <w:rPr>
          <w:rFonts w:ascii="Times New Roman" w:hAnsi="Times New Roman"/>
          <w:b/>
          <w:bCs/>
        </w:rPr>
      </w:pPr>
    </w:p>
    <w:p w:rsidRPr="00DB4970" w:rsidR="00C83CB4" w:rsidP="00C4378D" w:rsidRDefault="00C4378D" w14:paraId="6F03143D" w14:textId="1A3D4BFA">
      <w:pPr>
        <w:pStyle w:val="Heading2"/>
        <w:rPr>
          <w:rFonts w:ascii="Times New Roman" w:hAnsi="Times New Roman"/>
          <w:b/>
          <w:bCs/>
        </w:rPr>
      </w:pPr>
      <w:bookmarkStart w:name="_Toc58335438" w:id="16"/>
      <w:r w:rsidRPr="00DB4970">
        <w:rPr>
          <w:rFonts w:ascii="Times New Roman" w:hAnsi="Times New Roman"/>
          <w:b/>
          <w:bCs/>
        </w:rPr>
        <w:t>REQUIREMENTS</w:t>
      </w:r>
      <w:bookmarkEnd w:id="16"/>
    </w:p>
    <w:p w:rsidRPr="00DB4970" w:rsidR="00782679" w:rsidP="00C4378D" w:rsidRDefault="00782679" w14:paraId="4437F00F" w14:textId="77777777">
      <w:pPr>
        <w:ind w:firstLine="0"/>
        <w:rPr>
          <w:rFonts w:ascii="Times New Roman" w:hAnsi="Times New Roman"/>
          <w:sz w:val="24"/>
          <w:szCs w:val="24"/>
        </w:rPr>
      </w:pPr>
    </w:p>
    <w:p w:rsidRPr="00DB4970" w:rsidR="00782679" w:rsidP="00C4378D" w:rsidRDefault="00C83CB4" w14:paraId="75DAA87F" w14:textId="1AD10320">
      <w:pPr>
        <w:ind w:firstLine="0"/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High level requirements:</w:t>
      </w:r>
    </w:p>
    <w:p w:rsidRPr="00DB4970" w:rsidR="00C83CB4" w:rsidP="00C83CB4" w:rsidRDefault="00C83CB4" w14:paraId="59C8133D" w14:textId="77777777">
      <w:pPr>
        <w:pStyle w:val="ListParagraph"/>
        <w:ind w:firstLine="0"/>
        <w:rPr>
          <w:rFonts w:ascii="Times New Roman" w:hAnsi="Times New Roman"/>
          <w:sz w:val="24"/>
          <w:szCs w:val="24"/>
        </w:rPr>
      </w:pPr>
    </w:p>
    <w:p w:rsidRPr="00DB4970" w:rsidR="0072359C" w:rsidP="0072359C" w:rsidRDefault="0072359C" w14:paraId="405C2EC3" w14:textId="76DF985B">
      <w:pPr>
        <w:pStyle w:val="Caption"/>
        <w:keepNext/>
        <w:rPr>
          <w:sz w:val="24"/>
          <w:szCs w:val="24"/>
        </w:rPr>
      </w:pPr>
    </w:p>
    <w:tbl>
      <w:tblPr>
        <w:tblStyle w:val="TableGrid"/>
        <w:tblW w:w="0" w:type="auto"/>
        <w:tblInd w:w="1440" w:type="dxa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1435"/>
        <w:gridCol w:w="6724"/>
      </w:tblGrid>
      <w:tr w:rsidRPr="00DB4970" w:rsidR="00C83CB4" w:rsidTr="00782679" w14:paraId="6F75BA78" w14:textId="77777777">
        <w:trPr>
          <w:trHeight w:val="483"/>
        </w:trPr>
        <w:tc>
          <w:tcPr>
            <w:tcW w:w="1435" w:type="dxa"/>
            <w:shd w:val="clear" w:color="auto" w:fill="C6D9F1" w:themeFill="text2" w:themeFillTint="33"/>
          </w:tcPr>
          <w:p w:rsidRPr="00DB4970" w:rsidR="00C83CB4" w:rsidP="00363EFE" w:rsidRDefault="00C83CB4" w14:paraId="6B96F675" w14:textId="77777777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C83CB4" w:rsidP="00363EFE" w:rsidRDefault="00C83CB4" w14:paraId="1979C48B" w14:textId="77777777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Pr="00DB4970" w:rsidR="00C83CB4" w:rsidTr="00782679" w14:paraId="569EEB26" w14:textId="77777777">
        <w:trPr>
          <w:trHeight w:val="456"/>
        </w:trPr>
        <w:tc>
          <w:tcPr>
            <w:tcW w:w="1435" w:type="dxa"/>
            <w:shd w:val="clear" w:color="auto" w:fill="C6D9F1" w:themeFill="text2" w:themeFillTint="33"/>
          </w:tcPr>
          <w:p w:rsidRPr="00DB4970" w:rsidR="00C83CB4" w:rsidP="00363EFE" w:rsidRDefault="00C83CB4" w14:paraId="127F93B8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HL_01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C83CB4" w:rsidP="00363EFE" w:rsidRDefault="00387F7B" w14:paraId="4352B2B7" w14:textId="65FA7595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Part of system must be installed inside mouth</w:t>
            </w:r>
          </w:p>
        </w:tc>
      </w:tr>
      <w:tr w:rsidRPr="00DB4970" w:rsidR="00C83CB4" w:rsidTr="00782679" w14:paraId="3B0C5F36" w14:textId="77777777">
        <w:trPr>
          <w:trHeight w:val="483"/>
        </w:trPr>
        <w:tc>
          <w:tcPr>
            <w:tcW w:w="1435" w:type="dxa"/>
            <w:shd w:val="clear" w:color="auto" w:fill="C6D9F1" w:themeFill="text2" w:themeFillTint="33"/>
          </w:tcPr>
          <w:p w:rsidRPr="00DB4970" w:rsidR="00C83CB4" w:rsidP="00363EFE" w:rsidRDefault="00C83CB4" w14:paraId="29AFF463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HL_02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C83CB4" w:rsidP="00363EFE" w:rsidRDefault="00506221" w14:paraId="5E3F3CCD" w14:textId="0AD82555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 xml:space="preserve">System inside </w:t>
            </w:r>
            <w:r w:rsidRPr="00DB4970" w:rsidR="00387F7B">
              <w:rPr>
                <w:rFonts w:ascii="Times New Roman" w:hAnsi="Times New Roman"/>
                <w:sz w:val="24"/>
                <w:szCs w:val="24"/>
              </w:rPr>
              <w:t>the mouth must communicate with wheelchair</w:t>
            </w:r>
          </w:p>
        </w:tc>
      </w:tr>
      <w:tr w:rsidRPr="00DB4970" w:rsidR="00C83CB4" w:rsidTr="00782679" w14:paraId="4A9D5598" w14:textId="77777777">
        <w:trPr>
          <w:trHeight w:val="456"/>
        </w:trPr>
        <w:tc>
          <w:tcPr>
            <w:tcW w:w="1435" w:type="dxa"/>
            <w:shd w:val="clear" w:color="auto" w:fill="C6D9F1" w:themeFill="text2" w:themeFillTint="33"/>
          </w:tcPr>
          <w:p w:rsidRPr="00DB4970" w:rsidR="00C83CB4" w:rsidP="00363EFE" w:rsidRDefault="00C83CB4" w14:paraId="64AD732E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HL_03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C83CB4" w:rsidP="00363EFE" w:rsidRDefault="00EF6391" w14:paraId="6D28A05F" w14:textId="1B1B5E86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Syste</w:t>
            </w:r>
            <w:r w:rsidRPr="00DB4970" w:rsidR="00387F7B">
              <w:rPr>
                <w:rFonts w:ascii="Times New Roman" w:hAnsi="Times New Roman"/>
                <w:sz w:val="24"/>
                <w:szCs w:val="24"/>
              </w:rPr>
              <w:t>m must be deactivated during eating or sleeping</w:t>
            </w:r>
          </w:p>
        </w:tc>
      </w:tr>
      <w:tr w:rsidRPr="00DB4970" w:rsidR="00C83CB4" w:rsidTr="00782679" w14:paraId="01323FEA" w14:textId="77777777">
        <w:trPr>
          <w:trHeight w:val="483"/>
        </w:trPr>
        <w:tc>
          <w:tcPr>
            <w:tcW w:w="1435" w:type="dxa"/>
            <w:shd w:val="clear" w:color="auto" w:fill="C6D9F1" w:themeFill="text2" w:themeFillTint="33"/>
          </w:tcPr>
          <w:p w:rsidRPr="00DB4970" w:rsidR="00C83CB4" w:rsidP="00363EFE" w:rsidRDefault="00C83CB4" w14:paraId="10E99671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HL_04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EF6391" w:rsidP="00387F7B" w:rsidRDefault="00387F7B" w14:paraId="6C3D27F1" w14:textId="57913F2E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Battery life must be long</w:t>
            </w:r>
          </w:p>
        </w:tc>
      </w:tr>
      <w:tr w:rsidRPr="00DB4970" w:rsidR="00EF6391" w:rsidTr="00782679" w14:paraId="6DAEA392" w14:textId="77777777">
        <w:trPr>
          <w:trHeight w:val="483"/>
        </w:trPr>
        <w:tc>
          <w:tcPr>
            <w:tcW w:w="1435" w:type="dxa"/>
            <w:shd w:val="clear" w:color="auto" w:fill="C6D9F1" w:themeFill="text2" w:themeFillTint="33"/>
          </w:tcPr>
          <w:p w:rsidRPr="00DB4970" w:rsidR="00EF6391" w:rsidP="00EF6391" w:rsidRDefault="00EF6391" w14:paraId="7BDADB52" w14:textId="237F2549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HL_05</w:t>
            </w:r>
          </w:p>
        </w:tc>
        <w:tc>
          <w:tcPr>
            <w:tcW w:w="6724" w:type="dxa"/>
            <w:shd w:val="clear" w:color="auto" w:fill="C6D9F1" w:themeFill="text2" w:themeFillTint="33"/>
          </w:tcPr>
          <w:p w:rsidRPr="00DB4970" w:rsidR="00EF6391" w:rsidP="00EF6391" w:rsidRDefault="00E866D1" w14:paraId="161CE5F5" w14:textId="4CF8D4F5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Motors inside wheelchair must run simultaneously with movement of tongue.</w:t>
            </w:r>
          </w:p>
        </w:tc>
      </w:tr>
    </w:tbl>
    <w:p w:rsidRPr="00DB4970" w:rsidR="00782679" w:rsidP="00C4378D" w:rsidRDefault="00E96DDB" w14:paraId="66F542E7" w14:textId="1EA217DB">
      <w:pPr>
        <w:ind w:firstLine="0"/>
        <w:rPr>
          <w:rFonts w:ascii="Times New Roman" w:hAnsi="Times New Roman"/>
          <w:sz w:val="24"/>
          <w:szCs w:val="24"/>
        </w:rPr>
      </w:pPr>
      <w:bookmarkStart w:name="_Toc58244245" w:id="17"/>
      <w:r w:rsidRPr="00DB4970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</w:t>
      </w:r>
      <w:r w:rsidRPr="00DB4970">
        <w:rPr>
          <w:sz w:val="24"/>
          <w:szCs w:val="24"/>
        </w:rPr>
        <w:t xml:space="preserve">Table </w:t>
      </w:r>
      <w:r w:rsidRPr="00DB4970">
        <w:rPr>
          <w:sz w:val="24"/>
          <w:szCs w:val="24"/>
        </w:rPr>
        <w:fldChar w:fldCharType="begin"/>
      </w:r>
      <w:r w:rsidRPr="00DB4970">
        <w:rPr>
          <w:sz w:val="24"/>
          <w:szCs w:val="24"/>
        </w:rPr>
        <w:instrText xml:space="preserve"> SEQ Table \* ARABIC </w:instrText>
      </w:r>
      <w:r w:rsidRPr="00DB4970">
        <w:rPr>
          <w:sz w:val="24"/>
          <w:szCs w:val="24"/>
        </w:rPr>
        <w:fldChar w:fldCharType="separate"/>
      </w:r>
      <w:r w:rsidR="00852107">
        <w:rPr>
          <w:noProof/>
          <w:sz w:val="24"/>
          <w:szCs w:val="24"/>
        </w:rPr>
        <w:t>2</w:t>
      </w:r>
      <w:r w:rsidRPr="00DB4970">
        <w:rPr>
          <w:noProof/>
          <w:sz w:val="24"/>
          <w:szCs w:val="24"/>
        </w:rPr>
        <w:fldChar w:fldCharType="end"/>
      </w:r>
      <w:r w:rsidRPr="00DB4970">
        <w:rPr>
          <w:sz w:val="24"/>
          <w:szCs w:val="24"/>
        </w:rPr>
        <w:t>: High level Requirements</w:t>
      </w:r>
      <w:bookmarkEnd w:id="17"/>
    </w:p>
    <w:p w:rsidRPr="00DB4970" w:rsidR="00E96DDB" w:rsidP="00C4378D" w:rsidRDefault="00E96DDB" w14:paraId="723E1DB3" w14:textId="77777777">
      <w:pPr>
        <w:ind w:firstLine="0"/>
        <w:rPr>
          <w:rFonts w:ascii="Times New Roman" w:hAnsi="Times New Roman"/>
          <w:sz w:val="24"/>
          <w:szCs w:val="24"/>
        </w:rPr>
      </w:pPr>
    </w:p>
    <w:p w:rsidRPr="00DB4970" w:rsidR="00C83CB4" w:rsidP="00C4378D" w:rsidRDefault="00C83CB4" w14:paraId="1E933A2F" w14:textId="6CDC3032">
      <w:pPr>
        <w:ind w:firstLine="0"/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>Low level requirements:</w:t>
      </w:r>
    </w:p>
    <w:p w:rsidRPr="00DB4970" w:rsidR="0072359C" w:rsidP="00E96DDB" w:rsidRDefault="0072359C" w14:paraId="41F1AD46" w14:textId="3FC65AD4">
      <w:pPr>
        <w:pStyle w:val="Caption"/>
        <w:keepNext/>
        <w:ind w:firstLine="0"/>
        <w:rPr>
          <w:sz w:val="24"/>
          <w:szCs w:val="24"/>
        </w:rPr>
      </w:pPr>
    </w:p>
    <w:tbl>
      <w:tblPr>
        <w:tblStyle w:val="TableGrid"/>
        <w:tblW w:w="0" w:type="auto"/>
        <w:tblInd w:w="1384" w:type="dxa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531"/>
        <w:gridCol w:w="6893"/>
      </w:tblGrid>
      <w:tr w:rsidRPr="00DB4970" w:rsidR="00C83CB4" w:rsidTr="00782679" w14:paraId="585EBF40" w14:textId="77777777">
        <w:trPr>
          <w:trHeight w:val="452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C83CB4" w14:paraId="112BECE0" w14:textId="77777777">
            <w:pPr>
              <w:pStyle w:val="ListParagraph"/>
              <w:ind w:left="0"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ID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C83CB4" w14:paraId="5D2B1202" w14:textId="77777777">
            <w:pPr>
              <w:pStyle w:val="ListParagraph"/>
              <w:ind w:left="0"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</w:tr>
      <w:tr w:rsidRPr="00DB4970" w:rsidR="00C83CB4" w:rsidTr="00782679" w14:paraId="63E85E2C" w14:textId="77777777">
        <w:trPr>
          <w:trHeight w:val="877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C83CB4" w14:paraId="45DBE300" w14:textId="77777777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LL_01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387F7B" w14:paraId="1FA04E4B" w14:textId="22AA0BBF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 xml:space="preserve">Permanent magnet and hall </w:t>
            </w:r>
            <w:r w:rsidRPr="00DB4970" w:rsidR="00C355FF">
              <w:rPr>
                <w:rFonts w:ascii="Times New Roman" w:hAnsi="Times New Roman"/>
                <w:sz w:val="24"/>
                <w:szCs w:val="24"/>
              </w:rPr>
              <w:t>effect sensors must be atta</w:t>
            </w:r>
            <w:r w:rsidRPr="00DB4970">
              <w:rPr>
                <w:rFonts w:ascii="Times New Roman" w:hAnsi="Times New Roman"/>
                <w:sz w:val="24"/>
                <w:szCs w:val="24"/>
              </w:rPr>
              <w:t>ched inside the mouth</w:t>
            </w:r>
          </w:p>
        </w:tc>
      </w:tr>
      <w:tr w:rsidRPr="00DB4970" w:rsidR="00C83CB4" w:rsidTr="00782679" w14:paraId="3FC034AE" w14:textId="77777777">
        <w:trPr>
          <w:trHeight w:val="877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C83CB4" w14:paraId="6471B066" w14:textId="77777777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LL_02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387F7B" w14:paraId="788920E7" w14:textId="6E3DFC0D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Wireless communication must be established between 2 parts of system</w:t>
            </w:r>
          </w:p>
        </w:tc>
      </w:tr>
      <w:tr w:rsidRPr="00DB4970" w:rsidR="00C83CB4" w:rsidTr="00782679" w14:paraId="3BBA9A8C" w14:textId="77777777">
        <w:trPr>
          <w:trHeight w:val="452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EF6391" w14:paraId="4BB1CD4E" w14:textId="7582DB02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LL_03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387F7B" w14:paraId="7F1DF7DB" w14:textId="216408BE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Sensors must be externally controlled to activate or deactivate</w:t>
            </w:r>
          </w:p>
        </w:tc>
      </w:tr>
      <w:tr w:rsidRPr="00DB4970" w:rsidR="00C83CB4" w:rsidTr="00782679" w14:paraId="34A3629C" w14:textId="77777777">
        <w:trPr>
          <w:trHeight w:val="424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EF6391" w14:paraId="00C7CECB" w14:textId="1E208EBD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LL_04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387F7B" w14:paraId="0C5504BC" w14:textId="32EEA1FB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Operating voltage must be low</w:t>
            </w:r>
          </w:p>
        </w:tc>
      </w:tr>
      <w:tr w:rsidRPr="00DB4970" w:rsidR="00C83CB4" w:rsidTr="00782679" w14:paraId="774114F1" w14:textId="77777777">
        <w:trPr>
          <w:trHeight w:val="452"/>
        </w:trPr>
        <w:tc>
          <w:tcPr>
            <w:tcW w:w="1531" w:type="dxa"/>
            <w:shd w:val="clear" w:color="auto" w:fill="EAF1DD" w:themeFill="accent3" w:themeFillTint="33"/>
          </w:tcPr>
          <w:p w:rsidRPr="00DB4970" w:rsidR="00C83CB4" w:rsidP="00363EFE" w:rsidRDefault="00EF6391" w14:paraId="7B0AD67E" w14:textId="18246160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LL_05</w:t>
            </w:r>
          </w:p>
        </w:tc>
        <w:tc>
          <w:tcPr>
            <w:tcW w:w="6893" w:type="dxa"/>
            <w:shd w:val="clear" w:color="auto" w:fill="EAF1DD" w:themeFill="accent3" w:themeFillTint="33"/>
          </w:tcPr>
          <w:p w:rsidRPr="00DB4970" w:rsidR="00C83CB4" w:rsidP="00363EFE" w:rsidRDefault="00E866D1" w14:paraId="69D3A3D5" w14:textId="2BEA98F9">
            <w:pPr>
              <w:pStyle w:val="ListParagraph"/>
              <w:ind w:left="0"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Motors with low reaction time must be used</w:t>
            </w:r>
          </w:p>
        </w:tc>
      </w:tr>
    </w:tbl>
    <w:p w:rsidRPr="00DB4970" w:rsidR="00C83CB4" w:rsidP="00E866D1" w:rsidRDefault="00E96DDB" w14:paraId="1EA19AAB" w14:textId="339FFB27">
      <w:pPr>
        <w:ind w:firstLine="0"/>
        <w:rPr>
          <w:rFonts w:ascii="Times New Roman" w:hAnsi="Times New Roman"/>
          <w:sz w:val="24"/>
          <w:szCs w:val="24"/>
        </w:rPr>
      </w:pPr>
      <w:r w:rsidRPr="00DB4970">
        <w:rPr>
          <w:rFonts w:ascii="Times New Roman" w:hAnsi="Times New Roman"/>
          <w:sz w:val="24"/>
          <w:szCs w:val="24"/>
        </w:rPr>
        <w:t xml:space="preserve">                                                                          </w:t>
      </w:r>
      <w:bookmarkStart w:name="_Toc58244246" w:id="18"/>
      <w:r w:rsidRPr="00DB4970">
        <w:rPr>
          <w:sz w:val="24"/>
          <w:szCs w:val="24"/>
        </w:rPr>
        <w:t xml:space="preserve">Table </w:t>
      </w:r>
      <w:r w:rsidRPr="00DB4970">
        <w:rPr>
          <w:sz w:val="24"/>
          <w:szCs w:val="24"/>
        </w:rPr>
        <w:fldChar w:fldCharType="begin"/>
      </w:r>
      <w:r w:rsidRPr="00DB4970">
        <w:rPr>
          <w:sz w:val="24"/>
          <w:szCs w:val="24"/>
        </w:rPr>
        <w:instrText xml:space="preserve"> SEQ Table \* ARABIC </w:instrText>
      </w:r>
      <w:r w:rsidRPr="00DB4970">
        <w:rPr>
          <w:sz w:val="24"/>
          <w:szCs w:val="24"/>
        </w:rPr>
        <w:fldChar w:fldCharType="separate"/>
      </w:r>
      <w:r w:rsidR="00852107">
        <w:rPr>
          <w:noProof/>
          <w:sz w:val="24"/>
          <w:szCs w:val="24"/>
        </w:rPr>
        <w:t>3</w:t>
      </w:r>
      <w:r w:rsidRPr="00DB4970">
        <w:rPr>
          <w:noProof/>
          <w:sz w:val="24"/>
          <w:szCs w:val="24"/>
        </w:rPr>
        <w:fldChar w:fldCharType="end"/>
      </w:r>
      <w:r w:rsidRPr="00DB4970">
        <w:rPr>
          <w:sz w:val="24"/>
          <w:szCs w:val="24"/>
        </w:rPr>
        <w:t>: low level requirements</w:t>
      </w:r>
      <w:bookmarkEnd w:id="18"/>
    </w:p>
    <w:p w:rsidRPr="00DB4970" w:rsidR="00E866D1" w:rsidP="00E866D1" w:rsidRDefault="00E866D1" w14:paraId="35D52B7E" w14:textId="77777777">
      <w:pPr>
        <w:ind w:firstLine="0"/>
        <w:rPr>
          <w:rFonts w:ascii="Times New Roman" w:hAnsi="Times New Roman"/>
          <w:sz w:val="24"/>
          <w:szCs w:val="24"/>
        </w:rPr>
      </w:pPr>
    </w:p>
    <w:p w:rsidRPr="00DB4970" w:rsidR="00782679" w:rsidP="00E866D1" w:rsidRDefault="00782679" w14:paraId="77E145BC" w14:textId="1DA3AED3">
      <w:pPr>
        <w:pStyle w:val="Heading2"/>
        <w:rPr>
          <w:rFonts w:ascii="Times New Roman" w:hAnsi="Times New Roman"/>
          <w:b/>
        </w:rPr>
      </w:pPr>
    </w:p>
    <w:p w:rsidRPr="00DB4970" w:rsidR="00AC3181" w:rsidP="00AC3181" w:rsidRDefault="00AC3181" w14:paraId="2B76A534" w14:textId="423B7E70">
      <w:pPr>
        <w:rPr>
          <w:sz w:val="24"/>
          <w:szCs w:val="24"/>
        </w:rPr>
      </w:pPr>
    </w:p>
    <w:p w:rsidRPr="00DB4970" w:rsidR="00AC3181" w:rsidP="00AC3181" w:rsidRDefault="00AC3181" w14:paraId="7F6E7303" w14:textId="77777777">
      <w:pPr>
        <w:rPr>
          <w:sz w:val="24"/>
          <w:szCs w:val="24"/>
        </w:rPr>
      </w:pPr>
    </w:p>
    <w:p w:rsidR="00DB4970" w:rsidP="00E866D1" w:rsidRDefault="00DB4970" w14:paraId="4C1C7F6D" w14:textId="77777777">
      <w:pPr>
        <w:pStyle w:val="Heading2"/>
        <w:rPr>
          <w:rFonts w:ascii="Times New Roman" w:hAnsi="Times New Roman"/>
          <w:b/>
        </w:rPr>
      </w:pPr>
    </w:p>
    <w:p w:rsidRPr="00DB4970" w:rsidR="0072359C" w:rsidP="00DB4970" w:rsidRDefault="00E866D1" w14:paraId="4D3F4837" w14:textId="1F3852A0">
      <w:pPr>
        <w:pStyle w:val="Heading2"/>
        <w:rPr>
          <w:rFonts w:ascii="Times New Roman" w:hAnsi="Times New Roman"/>
          <w:b/>
        </w:rPr>
      </w:pPr>
      <w:bookmarkStart w:name="_Toc58335439" w:id="19"/>
      <w:r w:rsidRPr="00DB4970">
        <w:rPr>
          <w:rFonts w:ascii="Times New Roman" w:hAnsi="Times New Roman"/>
          <w:b/>
        </w:rPr>
        <w:lastRenderedPageBreak/>
        <w:t>TESTING</w:t>
      </w:r>
      <w:bookmarkEnd w:id="19"/>
    </w:p>
    <w:tbl>
      <w:tblPr>
        <w:tblStyle w:val="TableGrid"/>
        <w:tblW w:w="10397" w:type="dxa"/>
        <w:tblLook w:val="04A0" w:firstRow="1" w:lastRow="0" w:firstColumn="1" w:lastColumn="0" w:noHBand="0" w:noVBand="1"/>
      </w:tblPr>
      <w:tblGrid>
        <w:gridCol w:w="2003"/>
        <w:gridCol w:w="1736"/>
        <w:gridCol w:w="1736"/>
        <w:gridCol w:w="1709"/>
        <w:gridCol w:w="1829"/>
        <w:gridCol w:w="1384"/>
      </w:tblGrid>
      <w:tr w:rsidRPr="00DB4970" w:rsidR="00E866D1" w:rsidTr="00782679" w14:paraId="7A77317C" w14:textId="77777777">
        <w:trPr>
          <w:trHeight w:val="665"/>
        </w:trPr>
        <w:tc>
          <w:tcPr>
            <w:tcW w:w="1897" w:type="dxa"/>
          </w:tcPr>
          <w:p w:rsidRPr="00DB4970" w:rsidR="00E866D1" w:rsidP="00C355FF" w:rsidRDefault="00E866D1" w14:paraId="51B70F84" w14:textId="1A7F987A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706" w:type="dxa"/>
          </w:tcPr>
          <w:p w:rsidRPr="00DB4970" w:rsidR="00E866D1" w:rsidP="00C355FF" w:rsidRDefault="00E866D1" w14:paraId="76DB128B" w14:textId="7B3F864F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1711" w:type="dxa"/>
          </w:tcPr>
          <w:p w:rsidRPr="00DB4970" w:rsidR="00E866D1" w:rsidP="00C355FF" w:rsidRDefault="00E866D1" w14:paraId="4D63454C" w14:textId="4606F7D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Precondition</w:t>
            </w:r>
          </w:p>
        </w:tc>
        <w:tc>
          <w:tcPr>
            <w:tcW w:w="1694" w:type="dxa"/>
          </w:tcPr>
          <w:p w:rsidRPr="00DB4970" w:rsidR="00E866D1" w:rsidP="00C355FF" w:rsidRDefault="00E866D1" w14:paraId="7466568A" w14:textId="55DB81C2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Expected input or State</w:t>
            </w:r>
          </w:p>
        </w:tc>
        <w:tc>
          <w:tcPr>
            <w:tcW w:w="1734" w:type="dxa"/>
          </w:tcPr>
          <w:p w:rsidRPr="00DB4970" w:rsidR="00E866D1" w:rsidP="00C355FF" w:rsidRDefault="00E866D1" w14:paraId="1512D57C" w14:textId="21398940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Expected output or State</w:t>
            </w:r>
          </w:p>
        </w:tc>
        <w:tc>
          <w:tcPr>
            <w:tcW w:w="1655" w:type="dxa"/>
          </w:tcPr>
          <w:p w:rsidRPr="00DB4970" w:rsidR="00E866D1" w:rsidP="00C355FF" w:rsidRDefault="00E866D1" w14:paraId="0E94B883" w14:textId="0DD3479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Actual output</w:t>
            </w:r>
          </w:p>
        </w:tc>
      </w:tr>
      <w:tr w:rsidRPr="00DB4970" w:rsidR="00E866D1" w:rsidTr="00782679" w14:paraId="03223C2D" w14:textId="77777777">
        <w:trPr>
          <w:trHeight w:val="1370"/>
        </w:trPr>
        <w:tc>
          <w:tcPr>
            <w:tcW w:w="1897" w:type="dxa"/>
          </w:tcPr>
          <w:p w:rsidRPr="00DB4970" w:rsidR="00E866D1" w:rsidP="00E866D1" w:rsidRDefault="00C355FF" w14:paraId="49B24F38" w14:textId="11C598B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H_01_L_01_T_01</w:t>
            </w:r>
          </w:p>
        </w:tc>
        <w:tc>
          <w:tcPr>
            <w:tcW w:w="1706" w:type="dxa"/>
          </w:tcPr>
          <w:p w:rsidRPr="00DB4970" w:rsidR="00E866D1" w:rsidP="00E866D1" w:rsidRDefault="00EB3A2E" w14:paraId="5895E3D8" w14:textId="42916459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Hall effect sensors must detect the magnet</w:t>
            </w:r>
          </w:p>
        </w:tc>
        <w:tc>
          <w:tcPr>
            <w:tcW w:w="1711" w:type="dxa"/>
          </w:tcPr>
          <w:p w:rsidRPr="00DB4970" w:rsidR="00E866D1" w:rsidP="00E866D1" w:rsidRDefault="00EB3A2E" w14:paraId="0952C0C5" w14:textId="6F8257D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Sensors are switched OFF</w:t>
            </w:r>
          </w:p>
        </w:tc>
        <w:tc>
          <w:tcPr>
            <w:tcW w:w="1694" w:type="dxa"/>
          </w:tcPr>
          <w:p w:rsidRPr="00DB4970" w:rsidR="00E866D1" w:rsidP="00E866D1" w:rsidRDefault="00EB3A2E" w14:paraId="46B9FD3D" w14:textId="60374B2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Magnetic field near hall effect sensor</w:t>
            </w:r>
          </w:p>
        </w:tc>
        <w:tc>
          <w:tcPr>
            <w:tcW w:w="1734" w:type="dxa"/>
          </w:tcPr>
          <w:p w:rsidRPr="00DB4970" w:rsidR="00E866D1" w:rsidP="00E866D1" w:rsidRDefault="00EB3A2E" w14:paraId="6834E56C" w14:textId="36DBF71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Sensors are switched ON</w:t>
            </w:r>
          </w:p>
        </w:tc>
        <w:tc>
          <w:tcPr>
            <w:tcW w:w="1655" w:type="dxa"/>
          </w:tcPr>
          <w:p w:rsidRPr="00DB4970" w:rsidR="00E866D1" w:rsidP="00E866D1" w:rsidRDefault="00E866D1" w14:paraId="50525F63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EB3A2E" w:rsidTr="00782679" w14:paraId="27F59FFA" w14:textId="77777777">
        <w:trPr>
          <w:trHeight w:val="1350"/>
        </w:trPr>
        <w:tc>
          <w:tcPr>
            <w:tcW w:w="1897" w:type="dxa"/>
          </w:tcPr>
          <w:p w:rsidRPr="00DB4970" w:rsidR="00EB3A2E" w:rsidP="00EB3A2E" w:rsidRDefault="006A1733" w14:paraId="536B2A57" w14:textId="495C5224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H_02_L_02_T_02</w:t>
            </w:r>
          </w:p>
        </w:tc>
        <w:tc>
          <w:tcPr>
            <w:tcW w:w="1706" w:type="dxa"/>
          </w:tcPr>
          <w:p w:rsidRPr="00DB4970" w:rsidR="00EB3A2E" w:rsidP="00EB3A2E" w:rsidRDefault="00EB3A2E" w14:paraId="51443AF3" w14:textId="086DCF1F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GSM module should detect signals from sensors</w:t>
            </w:r>
          </w:p>
        </w:tc>
        <w:tc>
          <w:tcPr>
            <w:tcW w:w="1711" w:type="dxa"/>
          </w:tcPr>
          <w:p w:rsidRPr="00DB4970" w:rsidR="00EB3A2E" w:rsidP="00EB3A2E" w:rsidRDefault="00EB3A2E" w14:paraId="419669F9" w14:textId="590B77A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GSM is switched OFF</w:t>
            </w:r>
          </w:p>
        </w:tc>
        <w:tc>
          <w:tcPr>
            <w:tcW w:w="1694" w:type="dxa"/>
          </w:tcPr>
          <w:p w:rsidRPr="00DB4970" w:rsidR="00EB3A2E" w:rsidP="00EB3A2E" w:rsidRDefault="00EB3A2E" w14:paraId="7F606298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Signals from hall effect sensors</w:t>
            </w:r>
          </w:p>
          <w:p w:rsidRPr="00DB4970" w:rsidR="00EB3A2E" w:rsidP="00EB3A2E" w:rsidRDefault="00EB3A2E" w14:paraId="426C4C4D" w14:textId="5E37024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34" w:type="dxa"/>
          </w:tcPr>
          <w:p w:rsidRPr="00DB4970" w:rsidR="00EB3A2E" w:rsidP="00EB3A2E" w:rsidRDefault="00EB3A2E" w14:paraId="4FB7ED74" w14:textId="0A06425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GSM is switched ON</w:t>
            </w:r>
          </w:p>
        </w:tc>
        <w:tc>
          <w:tcPr>
            <w:tcW w:w="1655" w:type="dxa"/>
          </w:tcPr>
          <w:p w:rsidRPr="00DB4970" w:rsidR="00EB3A2E" w:rsidP="00EB3A2E" w:rsidRDefault="00EB3A2E" w14:paraId="5E1D5FEB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EB3A2E" w:rsidTr="00782679" w14:paraId="336F0CC4" w14:textId="77777777">
        <w:trPr>
          <w:trHeight w:val="1350"/>
        </w:trPr>
        <w:tc>
          <w:tcPr>
            <w:tcW w:w="1897" w:type="dxa"/>
          </w:tcPr>
          <w:p w:rsidRPr="00DB4970" w:rsidR="00EB3A2E" w:rsidP="00EB3A2E" w:rsidRDefault="006A1733" w14:paraId="1506F8FD" w14:textId="781C1840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H_03_L_03_T_03</w:t>
            </w:r>
          </w:p>
        </w:tc>
        <w:tc>
          <w:tcPr>
            <w:tcW w:w="1706" w:type="dxa"/>
          </w:tcPr>
          <w:p w:rsidRPr="00DB4970" w:rsidR="00EB3A2E" w:rsidP="00EB3A2E" w:rsidRDefault="00EB3A2E" w14:paraId="478ABA1B" w14:textId="20401078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 should detect signals from GSM module</w:t>
            </w:r>
          </w:p>
        </w:tc>
        <w:tc>
          <w:tcPr>
            <w:tcW w:w="1711" w:type="dxa"/>
          </w:tcPr>
          <w:p w:rsidRPr="00DB4970" w:rsidR="00EB3A2E" w:rsidP="00EB3A2E" w:rsidRDefault="00EB3A2E" w14:paraId="3012807E" w14:textId="6BE9934F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 does not receive signal</w:t>
            </w:r>
          </w:p>
        </w:tc>
        <w:tc>
          <w:tcPr>
            <w:tcW w:w="1694" w:type="dxa"/>
          </w:tcPr>
          <w:p w:rsidRPr="00DB4970" w:rsidR="00EB3A2E" w:rsidP="00EB3A2E" w:rsidRDefault="00EB3A2E" w14:paraId="50D81DB7" w14:textId="6872943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Signals from GSM module</w:t>
            </w:r>
          </w:p>
        </w:tc>
        <w:tc>
          <w:tcPr>
            <w:tcW w:w="1734" w:type="dxa"/>
          </w:tcPr>
          <w:p w:rsidRPr="00DB4970" w:rsidR="00EB3A2E" w:rsidP="00EB3A2E" w:rsidRDefault="00EB3A2E" w14:paraId="0DF8DB50" w14:textId="507ABD40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 gets activated and detect signals</w:t>
            </w:r>
          </w:p>
        </w:tc>
        <w:tc>
          <w:tcPr>
            <w:tcW w:w="1655" w:type="dxa"/>
          </w:tcPr>
          <w:p w:rsidRPr="00DB4970" w:rsidR="00EB3A2E" w:rsidP="00EB3A2E" w:rsidRDefault="00EB3A2E" w14:paraId="1F0239C5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6A1733" w:rsidTr="00782679" w14:paraId="4ED3480A" w14:textId="77777777">
        <w:trPr>
          <w:trHeight w:val="1350"/>
        </w:trPr>
        <w:tc>
          <w:tcPr>
            <w:tcW w:w="1897" w:type="dxa"/>
          </w:tcPr>
          <w:p w:rsidRPr="00DB4970" w:rsidR="006A1733" w:rsidP="006A1733" w:rsidRDefault="00506221" w14:paraId="464978A5" w14:textId="5886D134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H_04_L_04_T_04</w:t>
            </w:r>
          </w:p>
        </w:tc>
        <w:tc>
          <w:tcPr>
            <w:tcW w:w="1706" w:type="dxa"/>
          </w:tcPr>
          <w:p w:rsidRPr="00DB4970" w:rsidR="006A1733" w:rsidP="006A1733" w:rsidRDefault="006A1733" w14:paraId="0BA629B0" w14:textId="07ED3C1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 should interpret signals from GSM module</w:t>
            </w:r>
          </w:p>
        </w:tc>
        <w:tc>
          <w:tcPr>
            <w:tcW w:w="1711" w:type="dxa"/>
          </w:tcPr>
          <w:p w:rsidRPr="00DB4970" w:rsidR="006A1733" w:rsidP="006A1733" w:rsidRDefault="006A1733" w14:paraId="0099ECF4" w14:textId="258E903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 is not processing</w:t>
            </w:r>
          </w:p>
        </w:tc>
        <w:tc>
          <w:tcPr>
            <w:tcW w:w="1694" w:type="dxa"/>
          </w:tcPr>
          <w:p w:rsidRPr="00DB4970" w:rsidR="006A1733" w:rsidP="006A1733" w:rsidRDefault="006A1733" w14:paraId="2C23FFF8" w14:textId="12C9BD3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Signals from GSM module</w:t>
            </w:r>
          </w:p>
        </w:tc>
        <w:tc>
          <w:tcPr>
            <w:tcW w:w="1734" w:type="dxa"/>
          </w:tcPr>
          <w:p w:rsidRPr="00DB4970" w:rsidR="006A1733" w:rsidP="006A1733" w:rsidRDefault="006A1733" w14:paraId="7C1F90D4" w14:textId="3169C790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Microcontrollers should enable DC motor driver</w:t>
            </w:r>
          </w:p>
        </w:tc>
        <w:tc>
          <w:tcPr>
            <w:tcW w:w="1655" w:type="dxa"/>
          </w:tcPr>
          <w:p w:rsidRPr="00DB4970" w:rsidR="006A1733" w:rsidP="006A1733" w:rsidRDefault="006A1733" w14:paraId="62040226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6A1733" w:rsidTr="00782679" w14:paraId="4B219CFD" w14:textId="77777777">
        <w:trPr>
          <w:trHeight w:val="1693"/>
        </w:trPr>
        <w:tc>
          <w:tcPr>
            <w:tcW w:w="1897" w:type="dxa"/>
          </w:tcPr>
          <w:p w:rsidRPr="00DB4970" w:rsidR="006A1733" w:rsidP="006A1733" w:rsidRDefault="00506221" w14:paraId="09A87D39" w14:textId="4E629C82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H_05_L_05_T_05</w:t>
            </w:r>
          </w:p>
        </w:tc>
        <w:tc>
          <w:tcPr>
            <w:tcW w:w="1706" w:type="dxa"/>
          </w:tcPr>
          <w:p w:rsidRPr="00DB4970" w:rsidR="006A1733" w:rsidP="006A1733" w:rsidRDefault="006A1733" w14:paraId="1FD89C65" w14:textId="0F4733F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 driver should detect signals from Microcontroller</w:t>
            </w:r>
          </w:p>
        </w:tc>
        <w:tc>
          <w:tcPr>
            <w:tcW w:w="1711" w:type="dxa"/>
          </w:tcPr>
          <w:p w:rsidRPr="00DB4970" w:rsidR="006A1733" w:rsidP="006A1733" w:rsidRDefault="006A1733" w14:paraId="53F49A5E" w14:textId="03EBBBA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 drivers does not receive signals</w:t>
            </w:r>
          </w:p>
        </w:tc>
        <w:tc>
          <w:tcPr>
            <w:tcW w:w="1694" w:type="dxa"/>
          </w:tcPr>
          <w:p w:rsidRPr="00DB4970" w:rsidR="006A1733" w:rsidP="006A1733" w:rsidRDefault="006A1733" w14:paraId="69D2F385" w14:textId="284BF2D8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Instructions from microcontroller</w:t>
            </w:r>
          </w:p>
        </w:tc>
        <w:tc>
          <w:tcPr>
            <w:tcW w:w="1734" w:type="dxa"/>
          </w:tcPr>
          <w:p w:rsidRPr="00DB4970" w:rsidR="006A1733" w:rsidP="006A1733" w:rsidRDefault="006A1733" w14:paraId="5CD51A51" w14:textId="685CC4A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 driver receives signals</w:t>
            </w:r>
          </w:p>
        </w:tc>
        <w:tc>
          <w:tcPr>
            <w:tcW w:w="1655" w:type="dxa"/>
          </w:tcPr>
          <w:p w:rsidRPr="00DB4970" w:rsidR="006A1733" w:rsidP="006A1733" w:rsidRDefault="006A1733" w14:paraId="765F8FEE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6A1733" w:rsidTr="00782679" w14:paraId="21DBA946" w14:textId="77777777">
        <w:trPr>
          <w:trHeight w:val="1350"/>
        </w:trPr>
        <w:tc>
          <w:tcPr>
            <w:tcW w:w="1897" w:type="dxa"/>
          </w:tcPr>
          <w:p w:rsidRPr="00DB4970" w:rsidR="006A1733" w:rsidP="006A1733" w:rsidRDefault="00E96DDB" w14:paraId="661AEB91" w14:textId="31D13C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H_05_L_05_</w:t>
            </w:r>
            <w:r w:rsidRPr="00DB4970" w:rsidR="00506221">
              <w:rPr>
                <w:rFonts w:ascii="Times New Roman" w:hAnsi="Times New Roman"/>
                <w:sz w:val="24"/>
                <w:szCs w:val="24"/>
              </w:rPr>
              <w:t>T_06</w:t>
            </w:r>
          </w:p>
        </w:tc>
        <w:tc>
          <w:tcPr>
            <w:tcW w:w="1706" w:type="dxa"/>
          </w:tcPr>
          <w:p w:rsidRPr="00DB4970" w:rsidR="006A1733" w:rsidP="006A1733" w:rsidRDefault="006A1733" w14:paraId="31CC184E" w14:textId="4C808F32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 driver should start the DC motors</w:t>
            </w:r>
          </w:p>
        </w:tc>
        <w:tc>
          <w:tcPr>
            <w:tcW w:w="1711" w:type="dxa"/>
          </w:tcPr>
          <w:p w:rsidRPr="00DB4970" w:rsidR="006A1733" w:rsidP="006A1733" w:rsidRDefault="006A1733" w14:paraId="7DCD411F" w14:textId="082FA112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 xml:space="preserve">DC motors are not started </w:t>
            </w:r>
          </w:p>
        </w:tc>
        <w:tc>
          <w:tcPr>
            <w:tcW w:w="1694" w:type="dxa"/>
          </w:tcPr>
          <w:p w:rsidRPr="00DB4970" w:rsidR="006A1733" w:rsidP="006A1733" w:rsidRDefault="006A1733" w14:paraId="46484BD4" w14:textId="7B5A6624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Instructions from DC motor driver</w:t>
            </w:r>
          </w:p>
        </w:tc>
        <w:tc>
          <w:tcPr>
            <w:tcW w:w="1734" w:type="dxa"/>
          </w:tcPr>
          <w:p w:rsidRPr="00DB4970" w:rsidR="006A1733" w:rsidP="006A1733" w:rsidRDefault="006A1733" w14:paraId="5E91F0BC" w14:textId="7686EF0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motors started working</w:t>
            </w:r>
          </w:p>
        </w:tc>
        <w:tc>
          <w:tcPr>
            <w:tcW w:w="1655" w:type="dxa"/>
          </w:tcPr>
          <w:p w:rsidRPr="00DB4970" w:rsidR="006A1733" w:rsidP="006A1733" w:rsidRDefault="006A1733" w14:paraId="1FCD4BA5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6A1733" w:rsidTr="00782679" w14:paraId="7D6F484A" w14:textId="77777777">
        <w:trPr>
          <w:trHeight w:val="1350"/>
        </w:trPr>
        <w:tc>
          <w:tcPr>
            <w:tcW w:w="1897" w:type="dxa"/>
          </w:tcPr>
          <w:p w:rsidRPr="00DB4970" w:rsidR="006A1733" w:rsidP="006A1733" w:rsidRDefault="00E96DDB" w14:paraId="30340D4F" w14:textId="51A77806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H_05_L_05_</w:t>
            </w:r>
            <w:r w:rsidRPr="00DB4970" w:rsidR="00506221">
              <w:rPr>
                <w:rFonts w:ascii="Times New Roman" w:hAnsi="Times New Roman"/>
                <w:sz w:val="24"/>
                <w:szCs w:val="24"/>
              </w:rPr>
              <w:t>T_07</w:t>
            </w:r>
          </w:p>
        </w:tc>
        <w:tc>
          <w:tcPr>
            <w:tcW w:w="1706" w:type="dxa"/>
          </w:tcPr>
          <w:p w:rsidRPr="00DB4970" w:rsidR="006A1733" w:rsidP="006A1733" w:rsidRDefault="006A1733" w14:paraId="57EF578E" w14:textId="599D834F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motors should rotate in desired direction</w:t>
            </w:r>
          </w:p>
        </w:tc>
        <w:tc>
          <w:tcPr>
            <w:tcW w:w="1711" w:type="dxa"/>
          </w:tcPr>
          <w:p w:rsidRPr="00DB4970" w:rsidR="006A1733" w:rsidP="006A1733" w:rsidRDefault="006A1733" w14:paraId="13FEC3D9" w14:textId="1C7991F4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motors are not rotating</w:t>
            </w:r>
          </w:p>
        </w:tc>
        <w:tc>
          <w:tcPr>
            <w:tcW w:w="1694" w:type="dxa"/>
          </w:tcPr>
          <w:p w:rsidRPr="00DB4970" w:rsidR="006A1733" w:rsidP="006A1733" w:rsidRDefault="00506221" w14:paraId="2FAC0678" w14:textId="4597767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Signals from DC motor driver</w:t>
            </w:r>
          </w:p>
        </w:tc>
        <w:tc>
          <w:tcPr>
            <w:tcW w:w="1734" w:type="dxa"/>
          </w:tcPr>
          <w:p w:rsidRPr="00DB4970" w:rsidR="006A1733" w:rsidP="006A1733" w:rsidRDefault="00506221" w14:paraId="7580EAA1" w14:textId="04323030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DC motors are rotating</w:t>
            </w:r>
          </w:p>
        </w:tc>
        <w:tc>
          <w:tcPr>
            <w:tcW w:w="1655" w:type="dxa"/>
          </w:tcPr>
          <w:p w:rsidRPr="00DB4970" w:rsidR="006A1733" w:rsidP="006A1733" w:rsidRDefault="006A1733" w14:paraId="6DB615CD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6A1733" w:rsidTr="00782679" w14:paraId="2EF2E62F" w14:textId="77777777">
        <w:trPr>
          <w:trHeight w:val="1007"/>
        </w:trPr>
        <w:tc>
          <w:tcPr>
            <w:tcW w:w="1897" w:type="dxa"/>
          </w:tcPr>
          <w:p w:rsidRPr="00DB4970" w:rsidR="006A1733" w:rsidP="006A1733" w:rsidRDefault="00E96DDB" w14:paraId="77AD5E2F" w14:textId="2068B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H_05_L_05_</w:t>
            </w:r>
            <w:r w:rsidRPr="00DB4970" w:rsidR="00506221">
              <w:rPr>
                <w:rFonts w:ascii="Times New Roman" w:hAnsi="Times New Roman"/>
                <w:sz w:val="24"/>
                <w:szCs w:val="24"/>
              </w:rPr>
              <w:t>T_08</w:t>
            </w:r>
          </w:p>
        </w:tc>
        <w:tc>
          <w:tcPr>
            <w:tcW w:w="1706" w:type="dxa"/>
          </w:tcPr>
          <w:p w:rsidRPr="00DB4970" w:rsidR="006A1733" w:rsidP="006A1733" w:rsidRDefault="006A1733" w14:paraId="510336D2" w14:textId="2B69085F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Deactivate the permanent magnet</w:t>
            </w:r>
          </w:p>
        </w:tc>
        <w:tc>
          <w:tcPr>
            <w:tcW w:w="1711" w:type="dxa"/>
          </w:tcPr>
          <w:p w:rsidRPr="00DB4970" w:rsidR="006A1733" w:rsidP="006A1733" w:rsidRDefault="00506221" w14:paraId="035AF8F9" w14:textId="03B2BE96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Magnet is in active mode</w:t>
            </w:r>
          </w:p>
        </w:tc>
        <w:tc>
          <w:tcPr>
            <w:tcW w:w="1694" w:type="dxa"/>
          </w:tcPr>
          <w:p w:rsidRPr="00DB4970" w:rsidR="006A1733" w:rsidP="006A1733" w:rsidRDefault="00506221" w14:paraId="540E2466" w14:textId="1F89115A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Signal from microcontroller</w:t>
            </w:r>
          </w:p>
        </w:tc>
        <w:tc>
          <w:tcPr>
            <w:tcW w:w="1734" w:type="dxa"/>
          </w:tcPr>
          <w:p w:rsidRPr="00DB4970" w:rsidR="006A1733" w:rsidP="006A1733" w:rsidRDefault="00506221" w14:paraId="3D9742E2" w14:textId="12D956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Magnet is in deactivated mode</w:t>
            </w:r>
          </w:p>
        </w:tc>
        <w:tc>
          <w:tcPr>
            <w:tcW w:w="1655" w:type="dxa"/>
          </w:tcPr>
          <w:p w:rsidRPr="00DB4970" w:rsidR="006A1733" w:rsidP="006A1733" w:rsidRDefault="006A1733" w14:paraId="6EEDAC2B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Pr="00DB4970" w:rsidR="00FB2214" w:rsidP="00FB2214" w:rsidRDefault="00E96DDB" w14:paraId="66561176" w14:textId="29DC5A8A">
      <w:pPr>
        <w:ind w:firstLine="0"/>
        <w:rPr>
          <w:rFonts w:ascii="Times New Roman" w:hAnsi="Times New Roman"/>
          <w:b/>
          <w:sz w:val="24"/>
          <w:szCs w:val="24"/>
        </w:rPr>
      </w:pPr>
      <w:r w:rsidRPr="00DB4970"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</w:t>
      </w:r>
      <w:bookmarkStart w:name="_Toc58244247" w:id="20"/>
      <w:r w:rsidRPr="00DB4970">
        <w:rPr>
          <w:sz w:val="24"/>
          <w:szCs w:val="24"/>
        </w:rPr>
        <w:t xml:space="preserve">Table </w:t>
      </w:r>
      <w:r w:rsidRPr="00DB4970">
        <w:rPr>
          <w:sz w:val="24"/>
          <w:szCs w:val="24"/>
        </w:rPr>
        <w:fldChar w:fldCharType="begin"/>
      </w:r>
      <w:r w:rsidRPr="00DB4970">
        <w:rPr>
          <w:sz w:val="24"/>
          <w:szCs w:val="24"/>
        </w:rPr>
        <w:instrText xml:space="preserve"> SEQ Table \* ARABIC </w:instrText>
      </w:r>
      <w:r w:rsidRPr="00DB4970">
        <w:rPr>
          <w:sz w:val="24"/>
          <w:szCs w:val="24"/>
        </w:rPr>
        <w:fldChar w:fldCharType="separate"/>
      </w:r>
      <w:r w:rsidR="00852107">
        <w:rPr>
          <w:noProof/>
          <w:sz w:val="24"/>
          <w:szCs w:val="24"/>
        </w:rPr>
        <w:t>4</w:t>
      </w:r>
      <w:r w:rsidRPr="00DB4970">
        <w:rPr>
          <w:noProof/>
          <w:sz w:val="24"/>
          <w:szCs w:val="24"/>
        </w:rPr>
        <w:fldChar w:fldCharType="end"/>
      </w:r>
      <w:r w:rsidRPr="00DB4970">
        <w:rPr>
          <w:sz w:val="24"/>
          <w:szCs w:val="24"/>
        </w:rPr>
        <w:t>: Test plan</w:t>
      </w:r>
      <w:bookmarkEnd w:id="20"/>
    </w:p>
    <w:p w:rsidR="00E96DDB" w:rsidP="00FB2214" w:rsidRDefault="00E96DDB" w14:paraId="73C32FE4" w14:textId="77777777">
      <w:pPr>
        <w:ind w:firstLine="0"/>
        <w:rPr>
          <w:rFonts w:ascii="Times New Roman" w:hAnsi="Times New Roman"/>
          <w:b/>
          <w:sz w:val="32"/>
          <w:szCs w:val="32"/>
        </w:rPr>
      </w:pPr>
    </w:p>
    <w:p w:rsidRPr="000755E6" w:rsidR="00C83CB4" w:rsidP="00FB2214" w:rsidRDefault="00FB2214" w14:paraId="00117C18" w14:textId="1BBB1938">
      <w:pPr>
        <w:ind w:firstLine="0"/>
        <w:rPr>
          <w:rFonts w:ascii="Times New Roman" w:hAnsi="Times New Roman"/>
          <w:b/>
          <w:sz w:val="32"/>
          <w:szCs w:val="32"/>
        </w:rPr>
      </w:pPr>
      <w:r w:rsidRPr="000755E6">
        <w:rPr>
          <w:rFonts w:ascii="Times New Roman" w:hAnsi="Times New Roman"/>
          <w:b/>
          <w:sz w:val="32"/>
          <w:szCs w:val="32"/>
        </w:rPr>
        <w:t>D</w:t>
      </w:r>
      <w:r w:rsidRPr="000755E6" w:rsidR="000755E6">
        <w:rPr>
          <w:rFonts w:ascii="Times New Roman" w:hAnsi="Times New Roman"/>
          <w:b/>
          <w:sz w:val="32"/>
          <w:szCs w:val="32"/>
        </w:rPr>
        <w:t>IAGRAMS:</w:t>
      </w:r>
    </w:p>
    <w:p w:rsidRPr="000755E6" w:rsidR="000755E6" w:rsidP="00FB2214" w:rsidRDefault="000755E6" w14:paraId="760CC6EF" w14:textId="6338C47F">
      <w:pPr>
        <w:ind w:firstLine="0"/>
        <w:rPr>
          <w:rFonts w:ascii="Times New Roman" w:hAnsi="Times New Roman"/>
          <w:b/>
          <w:sz w:val="32"/>
          <w:szCs w:val="32"/>
        </w:rPr>
      </w:pPr>
    </w:p>
    <w:p w:rsidRPr="000755E6" w:rsidR="000755E6" w:rsidP="00FB2214" w:rsidRDefault="000755E6" w14:paraId="13D717C7" w14:textId="6866CFBB">
      <w:pPr>
        <w:ind w:firstLine="0"/>
        <w:rPr>
          <w:rFonts w:ascii="Times New Roman" w:hAnsi="Times New Roman"/>
          <w:b/>
          <w:sz w:val="32"/>
          <w:szCs w:val="32"/>
        </w:rPr>
      </w:pPr>
      <w:r w:rsidRPr="000755E6">
        <w:rPr>
          <w:rFonts w:ascii="Times New Roman" w:hAnsi="Times New Roman"/>
          <w:b/>
          <w:sz w:val="32"/>
          <w:szCs w:val="32"/>
        </w:rPr>
        <w:t>Block Diagram</w:t>
      </w:r>
    </w:p>
    <w:p w:rsidR="00AE272B" w:rsidP="00AE272B" w:rsidRDefault="000755E6" w14:paraId="59895AF8" w14:textId="77777777">
      <w:pPr>
        <w:keepNext/>
        <w:ind w:firstLine="0"/>
      </w:pPr>
      <w:r w:rsidR="000755E6">
        <w:drawing>
          <wp:inline wp14:editId="3D49A52A" wp14:anchorId="296022B0">
            <wp:extent cx="6372412" cy="4305300"/>
            <wp:effectExtent l="0" t="0" r="9525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24c4faaf52e43f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72412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970" w:rsidR="00823B81" w:rsidP="00DB4970" w:rsidRDefault="00AE272B" w14:paraId="5B728273" w14:textId="0144E359">
      <w:pPr>
        <w:pStyle w:val="Caption"/>
        <w:jc w:val="center"/>
        <w:rPr>
          <w:rFonts w:ascii="Times New Roman" w:hAnsi="Times New Roman"/>
          <w:b w:val="0"/>
          <w:sz w:val="24"/>
          <w:szCs w:val="24"/>
        </w:rPr>
      </w:pPr>
      <w:bookmarkStart w:name="_Toc58331836" w:id="21"/>
      <w:r w:rsidRPr="00DB4970">
        <w:rPr>
          <w:sz w:val="24"/>
          <w:szCs w:val="24"/>
        </w:rPr>
        <w:t xml:space="preserve">Figure </w:t>
      </w:r>
      <w:r w:rsidRPr="00DB4970" w:rsidR="0019347A">
        <w:rPr>
          <w:sz w:val="24"/>
          <w:szCs w:val="24"/>
        </w:rPr>
        <w:fldChar w:fldCharType="begin"/>
      </w:r>
      <w:r w:rsidRPr="00DB4970" w:rsidR="0019347A">
        <w:rPr>
          <w:sz w:val="24"/>
          <w:szCs w:val="24"/>
        </w:rPr>
        <w:instrText xml:space="preserve"> SEQ Figure \* ARABIC </w:instrText>
      </w:r>
      <w:r w:rsidRPr="00DB4970" w:rsidR="0019347A">
        <w:rPr>
          <w:sz w:val="24"/>
          <w:szCs w:val="24"/>
        </w:rPr>
        <w:fldChar w:fldCharType="separate"/>
      </w:r>
      <w:r w:rsidR="00852107">
        <w:rPr>
          <w:noProof/>
          <w:sz w:val="24"/>
          <w:szCs w:val="24"/>
        </w:rPr>
        <w:t>1</w:t>
      </w:r>
      <w:r w:rsidRPr="00DB4970" w:rsidR="0019347A">
        <w:rPr>
          <w:noProof/>
          <w:sz w:val="24"/>
          <w:szCs w:val="24"/>
        </w:rPr>
        <w:fldChar w:fldCharType="end"/>
      </w:r>
      <w:r w:rsidRPr="00DB4970">
        <w:rPr>
          <w:sz w:val="24"/>
          <w:szCs w:val="24"/>
        </w:rPr>
        <w:t>: Block Diagram</w:t>
      </w:r>
      <w:bookmarkEnd w:id="21"/>
    </w:p>
    <w:p w:rsidRPr="00DB4970" w:rsidR="00823B81" w:rsidP="00FB2214" w:rsidRDefault="00823B81" w14:paraId="43B2D3CF" w14:textId="77777777">
      <w:pPr>
        <w:ind w:firstLine="0"/>
        <w:rPr>
          <w:rFonts w:ascii="Times New Roman" w:hAnsi="Times New Roman"/>
          <w:b/>
          <w:sz w:val="24"/>
          <w:szCs w:val="24"/>
        </w:rPr>
      </w:pPr>
    </w:p>
    <w:p w:rsidR="00D41679" w:rsidP="00FB2214" w:rsidRDefault="00D41679" w14:paraId="04506E29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41679" w:rsidP="00FB2214" w:rsidRDefault="00D41679" w14:paraId="6B6AEF63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41679" w:rsidP="00FB2214" w:rsidRDefault="00D41679" w14:paraId="5086E48B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41679" w:rsidP="00FB2214" w:rsidRDefault="00D41679" w14:paraId="3F39E957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E96DDB" w:rsidP="00FB2214" w:rsidRDefault="00E96DDB" w14:paraId="422271F6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E96DDB" w:rsidP="00FB2214" w:rsidRDefault="00E96DDB" w14:paraId="1B4D828D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B4970" w:rsidP="00FB2214" w:rsidRDefault="00DB4970" w14:paraId="137BDC4B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B4970" w:rsidP="00FB2214" w:rsidRDefault="00DB4970" w14:paraId="760A09AE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B4970" w:rsidP="00FB2214" w:rsidRDefault="00DB4970" w14:paraId="3F4886B8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="00DB4970" w:rsidP="00FB2214" w:rsidRDefault="00DB4970" w14:paraId="58C38533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Pr="000755E6" w:rsidR="00FB2214" w:rsidP="00FB2214" w:rsidRDefault="00823B81" w14:paraId="0EE8D554" w14:textId="39ED1ECE">
      <w:pPr>
        <w:ind w:firstLine="0"/>
        <w:rPr>
          <w:rFonts w:ascii="Times New Roman" w:hAnsi="Times New Roman"/>
          <w:b/>
          <w:sz w:val="28"/>
          <w:szCs w:val="28"/>
        </w:rPr>
      </w:pPr>
      <w:r w:rsidRPr="000755E6">
        <w:rPr>
          <w:rFonts w:ascii="Times New Roman" w:hAnsi="Times New Roman"/>
          <w:b/>
          <w:sz w:val="28"/>
          <w:szCs w:val="28"/>
        </w:rPr>
        <w:lastRenderedPageBreak/>
        <w:t>Behavior</w:t>
      </w:r>
      <w:r>
        <w:rPr>
          <w:rFonts w:ascii="Times New Roman" w:hAnsi="Times New Roman"/>
          <w:b/>
          <w:sz w:val="28"/>
          <w:szCs w:val="28"/>
        </w:rPr>
        <w:t>al</w:t>
      </w:r>
      <w:r w:rsidRPr="000755E6" w:rsidR="009E0730">
        <w:rPr>
          <w:rFonts w:ascii="Times New Roman" w:hAnsi="Times New Roman"/>
          <w:b/>
          <w:sz w:val="28"/>
          <w:szCs w:val="28"/>
        </w:rPr>
        <w:t xml:space="preserve"> diagram</w:t>
      </w:r>
      <w:r w:rsidRPr="000755E6" w:rsidR="000755E6">
        <w:rPr>
          <w:rFonts w:ascii="Times New Roman" w:hAnsi="Times New Roman"/>
          <w:b/>
          <w:sz w:val="28"/>
          <w:szCs w:val="28"/>
        </w:rPr>
        <w:t>:</w:t>
      </w:r>
    </w:p>
    <w:p w:rsidRPr="000755E6" w:rsidR="000755E6" w:rsidP="00FB2214" w:rsidRDefault="000755E6" w14:paraId="33F1CFFD" w14:textId="77777777">
      <w:pPr>
        <w:ind w:firstLine="0"/>
        <w:rPr>
          <w:rFonts w:ascii="Times New Roman" w:hAnsi="Times New Roman"/>
          <w:b/>
          <w:sz w:val="28"/>
          <w:szCs w:val="28"/>
        </w:rPr>
      </w:pPr>
    </w:p>
    <w:p w:rsidRPr="00823B81" w:rsidR="000755E6" w:rsidP="00823B81" w:rsidRDefault="00823B81" w14:paraId="4443C08B" w14:textId="6C2F2EC9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823B81">
        <w:rPr>
          <w:rFonts w:ascii="Times New Roman" w:hAnsi="Times New Roman"/>
          <w:sz w:val="28"/>
          <w:szCs w:val="28"/>
        </w:rPr>
        <w:t>Use case</w:t>
      </w:r>
      <w:r w:rsidRPr="00823B81" w:rsidR="00FB2214">
        <w:rPr>
          <w:rFonts w:ascii="Times New Roman" w:hAnsi="Times New Roman"/>
          <w:sz w:val="28"/>
          <w:szCs w:val="28"/>
        </w:rPr>
        <w:t xml:space="preserve"> diagram</w:t>
      </w:r>
    </w:p>
    <w:p w:rsidR="0072359C" w:rsidP="0072359C" w:rsidRDefault="00FB2214" w14:paraId="79D96227" w14:textId="77777777">
      <w:pPr>
        <w:keepNext/>
        <w:ind w:firstLine="0"/>
      </w:pPr>
      <w:r w:rsidR="00FB2214">
        <w:drawing>
          <wp:inline wp14:editId="71260424" wp14:anchorId="1E4E88A9">
            <wp:extent cx="6362702" cy="5847172"/>
            <wp:effectExtent l="0" t="0" r="0" b="127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d0d63e00483345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2702" cy="5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970" w:rsidR="00FB2214" w:rsidP="00DB4970" w:rsidRDefault="0072359C" w14:paraId="4CD01603" w14:textId="13037C14">
      <w:pPr>
        <w:pStyle w:val="Caption"/>
        <w:jc w:val="center"/>
        <w:rPr>
          <w:rFonts w:ascii="Times New Roman" w:hAnsi="Times New Roman"/>
          <w:b w:val="0"/>
          <w:sz w:val="24"/>
          <w:szCs w:val="24"/>
        </w:rPr>
      </w:pPr>
      <w:bookmarkStart w:name="_Toc58331837" w:id="22"/>
      <w:r w:rsidRPr="00DB4970">
        <w:rPr>
          <w:rFonts w:ascii="Times New Roman" w:hAnsi="Times New Roman"/>
          <w:sz w:val="24"/>
          <w:szCs w:val="24"/>
        </w:rPr>
        <w:t xml:space="preserve">Figure </w:t>
      </w:r>
      <w:r w:rsidRPr="00DB4970" w:rsidR="0019347A">
        <w:rPr>
          <w:rFonts w:ascii="Times New Roman" w:hAnsi="Times New Roman"/>
          <w:sz w:val="24"/>
          <w:szCs w:val="24"/>
        </w:rPr>
        <w:fldChar w:fldCharType="begin"/>
      </w:r>
      <w:r w:rsidRPr="00DB4970" w:rsidR="0019347A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DB4970" w:rsidR="0019347A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2</w:t>
      </w:r>
      <w:r w:rsidRPr="00DB4970" w:rsidR="0019347A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Use Case Diagram</w:t>
      </w:r>
      <w:bookmarkEnd w:id="22"/>
    </w:p>
    <w:p w:rsidRPr="00DB4970" w:rsidR="00823B81" w:rsidP="00DB4970" w:rsidRDefault="00823B81" w14:paraId="5CB9BF88" w14:textId="5CF5A117">
      <w:pPr>
        <w:ind w:firstLine="0"/>
        <w:jc w:val="center"/>
        <w:rPr>
          <w:rFonts w:ascii="Times New Roman" w:hAnsi="Times New Roman"/>
          <w:b/>
          <w:sz w:val="24"/>
          <w:szCs w:val="24"/>
        </w:rPr>
      </w:pPr>
    </w:p>
    <w:p w:rsidR="00823B81" w:rsidP="00FB2214" w:rsidRDefault="00823B81" w14:paraId="5631E3A5" w14:textId="52F7072F">
      <w:pPr>
        <w:ind w:firstLine="0"/>
        <w:rPr>
          <w:rFonts w:ascii="Times New Roman" w:hAnsi="Times New Roman"/>
          <w:b/>
          <w:sz w:val="24"/>
          <w:szCs w:val="24"/>
        </w:rPr>
      </w:pPr>
    </w:p>
    <w:p w:rsidR="00823B81" w:rsidP="00FB2214" w:rsidRDefault="00823B81" w14:paraId="69DB7289" w14:textId="22C5D128">
      <w:pPr>
        <w:ind w:firstLine="0"/>
        <w:rPr>
          <w:rFonts w:ascii="Times New Roman" w:hAnsi="Times New Roman"/>
          <w:b/>
          <w:sz w:val="24"/>
          <w:szCs w:val="24"/>
        </w:rPr>
      </w:pPr>
    </w:p>
    <w:p w:rsidR="00823B81" w:rsidP="00FB2214" w:rsidRDefault="00823B81" w14:paraId="19F5A7C7" w14:textId="00323246">
      <w:pPr>
        <w:ind w:firstLine="0"/>
        <w:rPr>
          <w:rFonts w:ascii="Times New Roman" w:hAnsi="Times New Roman"/>
          <w:b/>
          <w:sz w:val="24"/>
          <w:szCs w:val="24"/>
        </w:rPr>
      </w:pPr>
    </w:p>
    <w:p w:rsidR="00823B81" w:rsidP="00FB2214" w:rsidRDefault="00823B81" w14:paraId="20BF44A7" w14:textId="75E28625">
      <w:pPr>
        <w:ind w:firstLine="0"/>
        <w:rPr>
          <w:rFonts w:ascii="Times New Roman" w:hAnsi="Times New Roman"/>
          <w:b/>
          <w:sz w:val="24"/>
          <w:szCs w:val="24"/>
        </w:rPr>
      </w:pPr>
    </w:p>
    <w:p w:rsidRPr="000755E6" w:rsidR="00C83CB4" w:rsidP="00C83CB4" w:rsidRDefault="00C83CB4" w14:paraId="66FA37A7" w14:textId="51476A7B">
      <w:pPr>
        <w:ind w:firstLine="0"/>
        <w:rPr>
          <w:rFonts w:ascii="Times New Roman" w:hAnsi="Times New Roman"/>
        </w:rPr>
      </w:pPr>
    </w:p>
    <w:p w:rsidRPr="00823B81" w:rsidR="00C83CB4" w:rsidP="00823B81" w:rsidRDefault="00FB2214" w14:paraId="01365AEF" w14:textId="3B6D981A">
      <w:pPr>
        <w:pStyle w:val="ListParagraph"/>
        <w:numPr>
          <w:ilvl w:val="0"/>
          <w:numId w:val="33"/>
        </w:numPr>
        <w:rPr>
          <w:rFonts w:ascii="Times New Roman" w:hAnsi="Times New Roman"/>
          <w:sz w:val="28"/>
          <w:szCs w:val="28"/>
        </w:rPr>
      </w:pPr>
      <w:r w:rsidRPr="00823B81">
        <w:rPr>
          <w:rFonts w:ascii="Times New Roman" w:hAnsi="Times New Roman"/>
          <w:sz w:val="28"/>
          <w:szCs w:val="28"/>
        </w:rPr>
        <w:lastRenderedPageBreak/>
        <w:t>Activity diagram</w:t>
      </w:r>
    </w:p>
    <w:p w:rsidR="0072359C" w:rsidP="0072359C" w:rsidRDefault="000755E6" w14:paraId="1A187BE7" w14:textId="77777777">
      <w:pPr>
        <w:pStyle w:val="ListParagraph"/>
        <w:keepNext/>
        <w:ind w:firstLine="0"/>
      </w:pPr>
      <w:r w:rsidRPr="000755E6">
        <w:rPr>
          <w:rFonts w:ascii="Times New Roman" w:hAnsi="Times New Roman"/>
          <w:noProof/>
          <w:lang w:bidi="ar-SA"/>
        </w:rPr>
        <w:drawing>
          <wp:inline distT="0" distB="0" distL="0" distR="0" wp14:anchorId="3C60A7DD" wp14:editId="1FAE16EC">
            <wp:extent cx="5539867" cy="72377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"/>
                    <a:stretch/>
                  </pic:blipFill>
                  <pic:spPr bwMode="auto">
                    <a:xfrm>
                      <a:off x="0" y="0"/>
                      <a:ext cx="5607101" cy="732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B4970" w:rsidR="009E0730" w:rsidP="00DB4970" w:rsidRDefault="0072359C" w14:paraId="6502D0A1" w14:textId="5881C127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name="_Toc58331838" w:id="23"/>
      <w:r w:rsidRPr="00DB4970">
        <w:rPr>
          <w:rFonts w:ascii="Times New Roman" w:hAnsi="Times New Roman"/>
          <w:sz w:val="24"/>
          <w:szCs w:val="24"/>
        </w:rPr>
        <w:t xml:space="preserve">Figure </w:t>
      </w:r>
      <w:r w:rsidRPr="00DB4970" w:rsidR="0019347A">
        <w:rPr>
          <w:rFonts w:ascii="Times New Roman" w:hAnsi="Times New Roman"/>
          <w:sz w:val="24"/>
          <w:szCs w:val="24"/>
        </w:rPr>
        <w:fldChar w:fldCharType="begin"/>
      </w:r>
      <w:r w:rsidRPr="00DB4970" w:rsidR="0019347A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DB4970" w:rsidR="0019347A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3</w:t>
      </w:r>
      <w:r w:rsidRPr="00DB4970" w:rsidR="0019347A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Activity Diagram</w:t>
      </w:r>
      <w:bookmarkEnd w:id="23"/>
    </w:p>
    <w:p w:rsidRPr="00DB4970" w:rsidR="009E0730" w:rsidP="00DB4970" w:rsidRDefault="009E0730" w14:paraId="380AABD2" w14:textId="77777777">
      <w:pPr>
        <w:pStyle w:val="ListParagraph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F10FAD" w:rsidP="00823B81" w:rsidRDefault="00F10FAD" w14:paraId="392180B7" w14:textId="77777777">
      <w:pPr>
        <w:pStyle w:val="ListParagraph"/>
        <w:ind w:firstLine="0"/>
        <w:rPr>
          <w:rFonts w:ascii="Times New Roman" w:hAnsi="Times New Roman"/>
          <w:b/>
          <w:bCs/>
          <w:sz w:val="28"/>
          <w:szCs w:val="28"/>
        </w:rPr>
      </w:pPr>
    </w:p>
    <w:p w:rsidR="00F10FAD" w:rsidP="00823B81" w:rsidRDefault="00F10FAD" w14:paraId="29107BF5" w14:textId="77777777">
      <w:pPr>
        <w:pStyle w:val="ListParagraph"/>
        <w:ind w:firstLine="0"/>
        <w:rPr>
          <w:rFonts w:ascii="Times New Roman" w:hAnsi="Times New Roman"/>
          <w:b/>
          <w:bCs/>
          <w:sz w:val="28"/>
          <w:szCs w:val="28"/>
        </w:rPr>
      </w:pPr>
    </w:p>
    <w:p w:rsidRPr="00823B81" w:rsidR="00823B81" w:rsidP="00823B81" w:rsidRDefault="009E0730" w14:paraId="3DD11366" w14:textId="4A1F2D0F">
      <w:pPr>
        <w:pStyle w:val="ListParagraph"/>
        <w:ind w:firstLine="0"/>
        <w:rPr>
          <w:rFonts w:ascii="Times New Roman" w:hAnsi="Times New Roman"/>
          <w:b/>
          <w:bCs/>
          <w:sz w:val="28"/>
          <w:szCs w:val="28"/>
        </w:rPr>
      </w:pPr>
      <w:r w:rsidRPr="000755E6">
        <w:rPr>
          <w:rFonts w:ascii="Times New Roman" w:hAnsi="Times New Roman"/>
          <w:b/>
          <w:bCs/>
          <w:sz w:val="28"/>
          <w:szCs w:val="28"/>
        </w:rPr>
        <w:t>S</w:t>
      </w:r>
      <w:r w:rsidR="00823B81">
        <w:rPr>
          <w:rFonts w:ascii="Times New Roman" w:hAnsi="Times New Roman"/>
          <w:b/>
          <w:bCs/>
          <w:sz w:val="28"/>
          <w:szCs w:val="28"/>
        </w:rPr>
        <w:t>TRUCTURAL DIAGRAM</w:t>
      </w:r>
    </w:p>
    <w:p w:rsidRPr="000755E6" w:rsidR="00FB2214" w:rsidP="00C83CB4" w:rsidRDefault="00FB2214" w14:paraId="5ED56416" w14:textId="5738F58E">
      <w:pPr>
        <w:pStyle w:val="ListParagraph"/>
        <w:ind w:firstLine="0"/>
        <w:rPr>
          <w:rFonts w:ascii="Times New Roman" w:hAnsi="Times New Roman"/>
        </w:rPr>
      </w:pPr>
    </w:p>
    <w:p w:rsidR="00FB2214" w:rsidP="00823B81" w:rsidRDefault="00FB2214" w14:paraId="67C591F0" w14:textId="6922C3FC">
      <w:pPr>
        <w:pStyle w:val="ListParagraph"/>
        <w:numPr>
          <w:ilvl w:val="1"/>
          <w:numId w:val="33"/>
        </w:numPr>
        <w:rPr>
          <w:rFonts w:ascii="Times New Roman" w:hAnsi="Times New Roman"/>
          <w:sz w:val="28"/>
          <w:szCs w:val="28"/>
        </w:rPr>
      </w:pPr>
      <w:r w:rsidRPr="000755E6">
        <w:rPr>
          <w:rFonts w:ascii="Times New Roman" w:hAnsi="Times New Roman"/>
          <w:sz w:val="28"/>
          <w:szCs w:val="28"/>
        </w:rPr>
        <w:t>Component diagram</w:t>
      </w:r>
    </w:p>
    <w:p w:rsidR="0072359C" w:rsidP="0072359C" w:rsidRDefault="000E7303" w14:paraId="72D04871" w14:textId="77777777">
      <w:pPr>
        <w:keepNext/>
      </w:pPr>
      <w:r w:rsidR="000E7303">
        <w:drawing>
          <wp:inline wp14:editId="6EE78047" wp14:anchorId="10E39BF8">
            <wp:extent cx="5876542" cy="4809662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13836cc5f29541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6542" cy="48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970" w:rsidR="00823B81" w:rsidP="00DB4970" w:rsidRDefault="0072359C" w14:paraId="75C59B32" w14:textId="7BA4BB5E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name="_Toc58331839" w:id="24"/>
      <w:r w:rsidRPr="00DB4970">
        <w:rPr>
          <w:rFonts w:ascii="Times New Roman" w:hAnsi="Times New Roman"/>
          <w:sz w:val="24"/>
          <w:szCs w:val="24"/>
        </w:rPr>
        <w:t xml:space="preserve">Figure </w:t>
      </w:r>
      <w:r w:rsidRPr="00DB4970" w:rsidR="0019347A">
        <w:rPr>
          <w:rFonts w:ascii="Times New Roman" w:hAnsi="Times New Roman"/>
          <w:sz w:val="24"/>
          <w:szCs w:val="24"/>
        </w:rPr>
        <w:fldChar w:fldCharType="begin"/>
      </w:r>
      <w:r w:rsidRPr="00DB4970" w:rsidR="0019347A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DB4970" w:rsidR="0019347A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4</w:t>
      </w:r>
      <w:r w:rsidRPr="00DB4970" w:rsidR="0019347A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Component Diagram</w:t>
      </w:r>
      <w:bookmarkEnd w:id="24"/>
    </w:p>
    <w:p w:rsidR="00823B81" w:rsidP="00823B81" w:rsidRDefault="00823B81" w14:paraId="4FBE933C" w14:textId="3671063B">
      <w:pPr>
        <w:rPr>
          <w:rFonts w:ascii="Times New Roman" w:hAnsi="Times New Roman"/>
          <w:sz w:val="28"/>
          <w:szCs w:val="28"/>
        </w:rPr>
      </w:pPr>
    </w:p>
    <w:p w:rsidRPr="00823B81" w:rsidR="00823B81" w:rsidP="00823B81" w:rsidRDefault="00823B81" w14:paraId="2908C37A" w14:textId="77777777">
      <w:pPr>
        <w:rPr>
          <w:rFonts w:ascii="Times New Roman" w:hAnsi="Times New Roman"/>
          <w:sz w:val="28"/>
          <w:szCs w:val="28"/>
        </w:rPr>
      </w:pPr>
    </w:p>
    <w:p w:rsidR="00823B81" w:rsidP="00C83CB4" w:rsidRDefault="00823B81" w14:paraId="56F00ED2" w14:textId="527578D6">
      <w:pPr>
        <w:pStyle w:val="ListParagraph"/>
        <w:ind w:firstLine="0"/>
        <w:rPr>
          <w:rFonts w:ascii="Times New Roman" w:hAnsi="Times New Roman"/>
          <w:sz w:val="28"/>
          <w:szCs w:val="28"/>
        </w:rPr>
      </w:pPr>
    </w:p>
    <w:p w:rsidRPr="000755E6" w:rsidR="00823B81" w:rsidP="00C83CB4" w:rsidRDefault="00823B81" w14:paraId="7FA99A48" w14:textId="77777777">
      <w:pPr>
        <w:pStyle w:val="ListParagraph"/>
        <w:ind w:firstLine="0"/>
        <w:rPr>
          <w:rFonts w:ascii="Times New Roman" w:hAnsi="Times New Roman"/>
          <w:sz w:val="28"/>
          <w:szCs w:val="28"/>
        </w:rPr>
      </w:pPr>
    </w:p>
    <w:p w:rsidRPr="000755E6" w:rsidR="000755E6" w:rsidP="00C83CB4" w:rsidRDefault="000755E6" w14:paraId="0AFC33E7" w14:textId="77777777">
      <w:pPr>
        <w:pStyle w:val="ListParagraph"/>
        <w:ind w:firstLine="0"/>
        <w:rPr>
          <w:rFonts w:ascii="Times New Roman" w:hAnsi="Times New Roman"/>
        </w:rPr>
      </w:pPr>
    </w:p>
    <w:p w:rsidR="00782679" w:rsidP="00C83CB4" w:rsidRDefault="00782679" w14:paraId="1D4B22E5" w14:textId="4AA8BC27">
      <w:pPr>
        <w:pStyle w:val="ListParagraph"/>
        <w:ind w:firstLine="0"/>
        <w:rPr>
          <w:rFonts w:ascii="Times New Roman" w:hAnsi="Times New Roman"/>
        </w:rPr>
      </w:pPr>
    </w:p>
    <w:p w:rsidR="00782679" w:rsidRDefault="00782679" w14:paraId="46470F51" w14:textId="77777777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C83CB4" w:rsidP="00782679" w:rsidRDefault="00782679" w14:paraId="2E92A3F5" w14:textId="4645C653">
      <w:pPr>
        <w:pStyle w:val="Heading1"/>
        <w:rPr>
          <w:sz w:val="28"/>
        </w:rPr>
      </w:pPr>
      <w:bookmarkStart w:name="_Toc58335440" w:id="25"/>
      <w:r w:rsidRPr="00782679">
        <w:rPr>
          <w:sz w:val="28"/>
        </w:rPr>
        <w:lastRenderedPageBreak/>
        <w:t>ACTIVITY 2:</w:t>
      </w:r>
      <w:r>
        <w:rPr>
          <w:sz w:val="28"/>
        </w:rPr>
        <w:t xml:space="preserve"> </w:t>
      </w:r>
      <w:r w:rsidRPr="00782679">
        <w:rPr>
          <w:sz w:val="28"/>
        </w:rPr>
        <w:t>Agile aspects</w:t>
      </w:r>
      <w:bookmarkEnd w:id="25"/>
    </w:p>
    <w:p w:rsidR="00782679" w:rsidP="00782679" w:rsidRDefault="00782679" w14:paraId="7DD6342B" w14:textId="730A8612"/>
    <w:p w:rsidR="0072359C" w:rsidP="0072359C" w:rsidRDefault="00782679" w14:paraId="3FC2C0C7" w14:textId="77777777">
      <w:pPr>
        <w:keepNext/>
      </w:pPr>
      <w:r w:rsidR="00782679">
        <w:drawing>
          <wp:inline wp14:editId="7283F1D3" wp14:anchorId="1783694B">
            <wp:extent cx="6457950" cy="5076826"/>
            <wp:effectExtent l="0" t="0" r="0" b="9525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c266b739fba8491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970" w:rsidR="00782679" w:rsidP="00DB4970" w:rsidRDefault="0072359C" w14:paraId="75C642D8" w14:textId="03417A3D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name="_Toc58331840" w:id="26"/>
      <w:r w:rsidRPr="00DB4970">
        <w:rPr>
          <w:rFonts w:ascii="Times New Roman" w:hAnsi="Times New Roman"/>
          <w:sz w:val="24"/>
          <w:szCs w:val="24"/>
        </w:rPr>
        <w:t xml:space="preserve">Figure </w:t>
      </w:r>
      <w:r w:rsidRPr="00DB4970" w:rsidR="0019347A">
        <w:rPr>
          <w:rFonts w:ascii="Times New Roman" w:hAnsi="Times New Roman"/>
          <w:sz w:val="24"/>
          <w:szCs w:val="24"/>
        </w:rPr>
        <w:fldChar w:fldCharType="begin"/>
      </w:r>
      <w:r w:rsidRPr="00DB4970" w:rsidR="0019347A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DB4970" w:rsidR="0019347A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5</w:t>
      </w:r>
      <w:r w:rsidRPr="00DB4970" w:rsidR="0019347A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Agile Aspects</w:t>
      </w:r>
      <w:bookmarkEnd w:id="26"/>
    </w:p>
    <w:p w:rsidRPr="000755E6" w:rsidR="00C83CB4" w:rsidP="00C83CB4" w:rsidRDefault="00C83CB4" w14:paraId="66867B24" w14:textId="77777777">
      <w:pPr>
        <w:pStyle w:val="ListParagraph"/>
        <w:ind w:firstLine="0"/>
        <w:rPr>
          <w:rFonts w:ascii="Times New Roman" w:hAnsi="Times New Roman"/>
        </w:rPr>
      </w:pPr>
    </w:p>
    <w:p w:rsidRPr="000755E6" w:rsidR="00C83CB4" w:rsidP="00C83CB4" w:rsidRDefault="00C83CB4" w14:paraId="502EF226" w14:textId="77777777">
      <w:pPr>
        <w:pStyle w:val="ListParagraph"/>
        <w:ind w:firstLine="0"/>
        <w:rPr>
          <w:rFonts w:ascii="Times New Roman" w:hAnsi="Times New Roman"/>
        </w:rPr>
      </w:pPr>
    </w:p>
    <w:p w:rsidRPr="000755E6" w:rsidR="00C83CB4" w:rsidP="00C83CB4" w:rsidRDefault="00C83CB4" w14:paraId="340C8AB3" w14:textId="77777777">
      <w:pPr>
        <w:pStyle w:val="ListParagraph"/>
        <w:ind w:firstLine="0"/>
        <w:rPr>
          <w:rFonts w:ascii="Times New Roman" w:hAnsi="Times New Roman"/>
        </w:rPr>
      </w:pPr>
    </w:p>
    <w:p w:rsidRPr="000755E6" w:rsidR="00C83CB4" w:rsidP="00C83CB4" w:rsidRDefault="00C83CB4" w14:paraId="6031C845" w14:textId="77777777">
      <w:pPr>
        <w:pStyle w:val="ListParagraph"/>
        <w:ind w:firstLine="0"/>
        <w:rPr>
          <w:rFonts w:ascii="Times New Roman" w:hAnsi="Times New Roman"/>
        </w:rPr>
      </w:pPr>
    </w:p>
    <w:p w:rsidRPr="000755E6" w:rsidR="00C83CB4" w:rsidP="00C83CB4" w:rsidRDefault="00C83CB4" w14:paraId="70DCF7B3" w14:textId="77777777">
      <w:pPr>
        <w:pStyle w:val="ListParagraph"/>
        <w:ind w:firstLine="0"/>
        <w:rPr>
          <w:rFonts w:ascii="Times New Roman" w:hAnsi="Times New Roman"/>
        </w:rPr>
      </w:pPr>
    </w:p>
    <w:p w:rsidRPr="000755E6" w:rsidR="00C83CB4" w:rsidP="00C83CB4" w:rsidRDefault="00C83CB4" w14:paraId="681778CC" w14:textId="77777777">
      <w:pPr>
        <w:pStyle w:val="ListParagraph"/>
        <w:ind w:firstLine="0"/>
        <w:rPr>
          <w:rFonts w:ascii="Times New Roman" w:hAnsi="Times New Roman"/>
        </w:rPr>
      </w:pPr>
    </w:p>
    <w:bookmarkEnd w:id="0"/>
    <w:bookmarkEnd w:id="1"/>
    <w:bookmarkEnd w:id="2"/>
    <w:bookmarkEnd w:id="3"/>
    <w:p w:rsidR="00C83CB4" w:rsidP="00C83CB4" w:rsidRDefault="00C83CB4" w14:paraId="6782242A" w14:textId="01FA00E0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6F0039C2" w14:textId="3BDDF93B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4DAF27FF" w14:textId="754B9BDD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70A76F95" w14:textId="0F7CB290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3DDAFC34" w14:textId="0F1C5A8B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4DCA4848" w14:textId="66BBE9EE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520A4A91" w14:textId="56F49A82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00D85E13" w14:textId="17238EF7">
      <w:pPr>
        <w:pStyle w:val="ListParagraph"/>
        <w:ind w:firstLine="0"/>
        <w:rPr>
          <w:rFonts w:ascii="Times New Roman" w:hAnsi="Times New Roman"/>
        </w:rPr>
      </w:pPr>
    </w:p>
    <w:p w:rsidRPr="00DB4970" w:rsidR="00D41679" w:rsidP="00E96DDB" w:rsidRDefault="00D41679" w14:paraId="4A304A5C" w14:textId="1120236A">
      <w:pPr>
        <w:pStyle w:val="Heading2"/>
        <w:rPr>
          <w:rFonts w:ascii="Times New Roman" w:hAnsi="Times New Roman"/>
        </w:rPr>
      </w:pPr>
      <w:bookmarkStart w:name="_Toc58335441" w:id="27"/>
      <w:r w:rsidRPr="00DB4970">
        <w:rPr>
          <w:rFonts w:ascii="Times New Roman" w:hAnsi="Times New Roman"/>
        </w:rPr>
        <w:t>REQUIREMENT TRACEABILITY MATRIX:</w:t>
      </w:r>
      <w:bookmarkEnd w:id="27"/>
    </w:p>
    <w:p w:rsidRPr="00DB4970" w:rsidR="00D41679" w:rsidP="00D41679" w:rsidRDefault="00D41679" w14:paraId="18FB42A5" w14:textId="57C6B33F">
      <w:pPr>
        <w:rPr>
          <w:rFonts w:ascii="Times New Roman" w:hAnsi="Times New Roman"/>
          <w:sz w:val="24"/>
          <w:szCs w:val="24"/>
        </w:rPr>
      </w:pPr>
    </w:p>
    <w:p w:rsidRPr="00DB4970" w:rsidR="0072359C" w:rsidP="0072359C" w:rsidRDefault="0072359C" w14:paraId="11C3A474" w14:textId="242E38BD">
      <w:pPr>
        <w:pStyle w:val="Caption"/>
        <w:keepNext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196"/>
        <w:gridCol w:w="1954"/>
        <w:gridCol w:w="2019"/>
        <w:gridCol w:w="1795"/>
      </w:tblGrid>
      <w:tr w:rsidRPr="00DB4970" w:rsidR="00D8409C" w:rsidTr="00D8409C" w14:paraId="7A04542A" w14:textId="5E12EEAB">
        <w:tc>
          <w:tcPr>
            <w:tcW w:w="2196" w:type="dxa"/>
          </w:tcPr>
          <w:p w:rsidRPr="00DB4970" w:rsidR="00D8409C" w:rsidP="00710C3F" w:rsidRDefault="00D8409C" w14:paraId="4B543D3F" w14:textId="77777777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Requirement No</w:t>
            </w:r>
          </w:p>
        </w:tc>
        <w:tc>
          <w:tcPr>
            <w:tcW w:w="2196" w:type="dxa"/>
          </w:tcPr>
          <w:p w:rsidRPr="00DB4970" w:rsidR="00D8409C" w:rsidP="00DB4970" w:rsidRDefault="00D8409C" w14:paraId="79BE700D" w14:textId="77777777">
            <w:pPr>
              <w:ind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Requirement Description</w:t>
            </w:r>
          </w:p>
        </w:tc>
        <w:tc>
          <w:tcPr>
            <w:tcW w:w="1954" w:type="dxa"/>
          </w:tcPr>
          <w:p w:rsidRPr="00DB4970" w:rsidR="00D8409C" w:rsidP="00710C3F" w:rsidRDefault="00D8409C" w14:paraId="19DD9E95" w14:textId="77777777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sz w:val="24"/>
                <w:szCs w:val="24"/>
              </w:rPr>
              <w:t>Testcase ID</w:t>
            </w:r>
          </w:p>
        </w:tc>
        <w:tc>
          <w:tcPr>
            <w:tcW w:w="2019" w:type="dxa"/>
          </w:tcPr>
          <w:p w:rsidRPr="00DB4970" w:rsidR="00D8409C" w:rsidP="00710C3F" w:rsidRDefault="00D8409C" w14:paraId="66197758" w14:textId="1E9B8DE1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795" w:type="dxa"/>
          </w:tcPr>
          <w:p w:rsidRPr="00DB4970" w:rsidR="00D8409C" w:rsidP="00710C3F" w:rsidRDefault="00D8409C" w14:paraId="175B0ADD" w14:textId="77777777">
            <w:pPr>
              <w:ind w:firstLine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Pr="00DB4970" w:rsidR="00D8409C" w:rsidTr="00D8409C" w14:paraId="0512C5F3" w14:textId="1ABC739D">
        <w:trPr>
          <w:trHeight w:val="976"/>
        </w:trPr>
        <w:tc>
          <w:tcPr>
            <w:tcW w:w="2196" w:type="dxa"/>
          </w:tcPr>
          <w:p w:rsidRPr="00DB4970" w:rsidR="00D8409C" w:rsidP="00710C3F" w:rsidRDefault="00D8409C" w14:paraId="131DD05D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RN_01</w:t>
            </w:r>
          </w:p>
        </w:tc>
        <w:tc>
          <w:tcPr>
            <w:tcW w:w="2196" w:type="dxa"/>
          </w:tcPr>
          <w:p w:rsidRPr="00DB4970" w:rsidR="00D8409C" w:rsidP="00DB4970" w:rsidRDefault="00D8409C" w14:paraId="79CF320F" w14:textId="6994BF1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System should change direction</w:t>
            </w:r>
          </w:p>
        </w:tc>
        <w:tc>
          <w:tcPr>
            <w:tcW w:w="1954" w:type="dxa"/>
          </w:tcPr>
          <w:p w:rsidRPr="00DB4970" w:rsidR="00D8409C" w:rsidP="00710C3F" w:rsidRDefault="00D8409C" w14:paraId="1CC06515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TC_01</w:t>
            </w:r>
          </w:p>
          <w:p w:rsidRPr="00DB4970" w:rsidR="00D8409C" w:rsidP="00710C3F" w:rsidRDefault="00D8409C" w14:paraId="1BF2A562" w14:textId="37DCBB26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TC_07</w:t>
            </w:r>
          </w:p>
          <w:p w:rsidRPr="00DB4970" w:rsidR="00D8409C" w:rsidP="00D8409C" w:rsidRDefault="00D8409C" w14:paraId="46BF5068" w14:textId="6A56D32B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9" w:type="dxa"/>
          </w:tcPr>
          <w:p w:rsidRPr="00DB4970" w:rsidR="00D8409C" w:rsidP="00D8409C" w:rsidRDefault="00D8409C" w14:paraId="4C7A260E" w14:textId="0D0CEFE2">
            <w:pPr>
              <w:pStyle w:val="ListParagraph"/>
              <w:numPr>
                <w:ilvl w:val="0"/>
                <w:numId w:val="34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:rsidRPr="00DB4970" w:rsidR="00D8409C" w:rsidP="00710C3F" w:rsidRDefault="00D8409C" w14:paraId="4AAC11C5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D8409C" w:rsidTr="00D8409C" w14:paraId="6E48C440" w14:textId="46329433">
        <w:trPr>
          <w:trHeight w:val="1015"/>
        </w:trPr>
        <w:tc>
          <w:tcPr>
            <w:tcW w:w="2196" w:type="dxa"/>
          </w:tcPr>
          <w:p w:rsidRPr="00DB4970" w:rsidR="00D8409C" w:rsidP="00710C3F" w:rsidRDefault="00D8409C" w14:paraId="3C40AD1B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RN_02</w:t>
            </w:r>
          </w:p>
        </w:tc>
        <w:tc>
          <w:tcPr>
            <w:tcW w:w="2196" w:type="dxa"/>
          </w:tcPr>
          <w:p w:rsidRPr="00DB4970" w:rsidR="00D8409C" w:rsidP="00DB4970" w:rsidRDefault="00D8409C" w14:paraId="183DB6A2" w14:textId="0581BEF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System should change speed</w:t>
            </w:r>
          </w:p>
        </w:tc>
        <w:tc>
          <w:tcPr>
            <w:tcW w:w="1954" w:type="dxa"/>
          </w:tcPr>
          <w:p w:rsidRPr="00DB4970" w:rsidR="00D8409C" w:rsidP="00710C3F" w:rsidRDefault="00D8409C" w14:paraId="129425D1" w14:textId="76D514BC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TC_01</w:t>
            </w:r>
          </w:p>
          <w:p w:rsidRPr="00DB4970" w:rsidR="00D8409C" w:rsidP="00710C3F" w:rsidRDefault="00D8409C" w14:paraId="587B88E8" w14:textId="49820F56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TC_07</w:t>
            </w:r>
          </w:p>
          <w:p w:rsidRPr="00DB4970" w:rsidR="00D8409C" w:rsidP="00710C3F" w:rsidRDefault="00D8409C" w14:paraId="16401F26" w14:textId="407838FC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9" w:type="dxa"/>
          </w:tcPr>
          <w:p w:rsidRPr="00DB4970" w:rsidR="00D8409C" w:rsidP="00D8409C" w:rsidRDefault="00D8409C" w14:paraId="175335EF" w14:textId="445B5DAF">
            <w:pPr>
              <w:pStyle w:val="ListParagraph"/>
              <w:numPr>
                <w:ilvl w:val="0"/>
                <w:numId w:val="34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:rsidRPr="00DB4970" w:rsidR="00D8409C" w:rsidP="00D8409C" w:rsidRDefault="00D8409C" w14:paraId="1D6C3601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Pr="00DB4970" w:rsidR="00D8409C" w:rsidTr="00D8409C" w14:paraId="0E5E8397" w14:textId="5B609728">
        <w:tc>
          <w:tcPr>
            <w:tcW w:w="2196" w:type="dxa"/>
          </w:tcPr>
          <w:p w:rsidRPr="00DB4970" w:rsidR="00D8409C" w:rsidP="00710C3F" w:rsidRDefault="00D8409C" w14:paraId="789DAE74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RN_03</w:t>
            </w:r>
          </w:p>
        </w:tc>
        <w:tc>
          <w:tcPr>
            <w:tcW w:w="2196" w:type="dxa"/>
          </w:tcPr>
          <w:p w:rsidR="00D8409C" w:rsidP="00DB4970" w:rsidRDefault="00D8409C" w14:paraId="60DB042F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System should activate according to requirement</w:t>
            </w:r>
          </w:p>
          <w:p w:rsidRPr="00DB4970" w:rsidR="00DB4970" w:rsidP="00DB4970" w:rsidRDefault="00DB4970" w14:paraId="543A84DC" w14:textId="00F8B8E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Pr="00DB4970" w:rsidR="00D8409C" w:rsidP="00710C3F" w:rsidRDefault="00D8409C" w14:paraId="6407DB57" w14:textId="5586ACF8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TC_08</w:t>
            </w:r>
          </w:p>
          <w:p w:rsidRPr="00DB4970" w:rsidR="00D8409C" w:rsidP="00D8409C" w:rsidRDefault="00D8409C" w14:paraId="1C767645" w14:textId="2F6906B4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  <w:p w:rsidRPr="00DB4970" w:rsidR="00D8409C" w:rsidP="00710C3F" w:rsidRDefault="00D8409C" w14:paraId="07A3EA7E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9" w:type="dxa"/>
          </w:tcPr>
          <w:p w:rsidRPr="00DB4970" w:rsidR="00D8409C" w:rsidP="00710C3F" w:rsidRDefault="00D8409C" w14:paraId="4210822B" w14:textId="0025DF5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:rsidRPr="00DB4970" w:rsidR="00D8409C" w:rsidP="00D8409C" w:rsidRDefault="00D8409C" w14:paraId="2393CEB9" w14:textId="77777777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bookmarkStart w:name="_GoBack" w:id="28"/>
        <w:bookmarkEnd w:id="28"/>
      </w:tr>
      <w:tr w:rsidRPr="00DB4970" w:rsidR="00D8409C" w:rsidTr="00D8409C" w14:paraId="1C24BB02" w14:textId="786E45FA">
        <w:tc>
          <w:tcPr>
            <w:tcW w:w="2196" w:type="dxa"/>
          </w:tcPr>
          <w:p w:rsidRPr="00DB4970" w:rsidR="00D8409C" w:rsidP="00710C3F" w:rsidRDefault="00D8409C" w14:paraId="5AEAF4C5" w14:textId="77777777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RN_04</w:t>
            </w:r>
          </w:p>
        </w:tc>
        <w:tc>
          <w:tcPr>
            <w:tcW w:w="2196" w:type="dxa"/>
          </w:tcPr>
          <w:p w:rsidRPr="00DB4970" w:rsidR="00D8409C" w:rsidP="00DB4970" w:rsidRDefault="00D8409C" w14:paraId="373CB5D0" w14:textId="442E76A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System should deactivate according to requirement</w:t>
            </w:r>
          </w:p>
          <w:p w:rsidRPr="00DB4970" w:rsidR="00D8409C" w:rsidP="00DB4970" w:rsidRDefault="00D8409C" w14:paraId="2F17B997" w14:textId="77777777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54" w:type="dxa"/>
          </w:tcPr>
          <w:p w:rsidRPr="00DB4970" w:rsidR="00D8409C" w:rsidP="00710C3F" w:rsidRDefault="00D8409C" w14:paraId="3C37A535" w14:textId="21BD6F95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TC_08</w:t>
            </w:r>
          </w:p>
          <w:p w:rsidRPr="00DB4970" w:rsidR="00D8409C" w:rsidP="00710C3F" w:rsidRDefault="00D8409C" w14:paraId="3DC9A371" w14:textId="4DA643E0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Pr="00DB4970" w:rsidR="00D8409C" w:rsidP="00D8409C" w:rsidRDefault="00D8409C" w14:paraId="7B9000EF" w14:textId="1BBF5296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9" w:type="dxa"/>
          </w:tcPr>
          <w:p w:rsidRPr="00DB4970" w:rsidR="00D8409C" w:rsidP="00710C3F" w:rsidRDefault="00D8409C" w14:paraId="06FFBDE5" w14:textId="47F5BB23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5" w:type="dxa"/>
          </w:tcPr>
          <w:p w:rsidRPr="00DB4970" w:rsidR="00D8409C" w:rsidP="00D8409C" w:rsidRDefault="00D8409C" w14:paraId="397F7F8E" w14:textId="77777777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Pr="00DB4970" w:rsidR="00D41679" w:rsidP="00DB4970" w:rsidRDefault="00E96DDB" w14:paraId="7CD74A9B" w14:textId="6B3F8236">
      <w:pPr>
        <w:jc w:val="center"/>
        <w:rPr>
          <w:rFonts w:ascii="Times New Roman" w:hAnsi="Times New Roman"/>
          <w:sz w:val="24"/>
          <w:szCs w:val="24"/>
        </w:rPr>
      </w:pPr>
      <w:bookmarkStart w:name="_Toc58244248" w:id="29"/>
      <w:r w:rsidRPr="00DB4970">
        <w:rPr>
          <w:rFonts w:ascii="Times New Roman" w:hAnsi="Times New Roman"/>
          <w:sz w:val="24"/>
          <w:szCs w:val="24"/>
        </w:rPr>
        <w:t xml:space="preserve">Table </w:t>
      </w:r>
      <w:r w:rsidRPr="00DB4970">
        <w:rPr>
          <w:rFonts w:ascii="Times New Roman" w:hAnsi="Times New Roman"/>
          <w:sz w:val="24"/>
          <w:szCs w:val="24"/>
        </w:rPr>
        <w:fldChar w:fldCharType="begin"/>
      </w:r>
      <w:r w:rsidRPr="00DB4970">
        <w:rPr>
          <w:rFonts w:ascii="Times New Roman" w:hAnsi="Times New Roman"/>
          <w:sz w:val="24"/>
          <w:szCs w:val="24"/>
        </w:rPr>
        <w:instrText xml:space="preserve"> SEQ Table \* ARABIC </w:instrText>
      </w:r>
      <w:r w:rsidRPr="00DB4970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5</w:t>
      </w:r>
      <w:r w:rsidRPr="00DB4970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Requirement Traceability Matrix</w:t>
      </w:r>
      <w:bookmarkEnd w:id="29"/>
    </w:p>
    <w:p w:rsidRPr="00DB4970" w:rsidR="00D41679" w:rsidP="00D41679" w:rsidRDefault="00D41679" w14:paraId="4112FC42" w14:textId="780BD0F2">
      <w:pPr>
        <w:rPr>
          <w:rFonts w:ascii="Times New Roman" w:hAnsi="Times New Roman"/>
          <w:sz w:val="24"/>
          <w:szCs w:val="24"/>
        </w:rPr>
      </w:pPr>
    </w:p>
    <w:p w:rsidRPr="00DB4970" w:rsidR="00D8409C" w:rsidP="00E96DDB" w:rsidRDefault="00D8409C" w14:paraId="77ACB655" w14:textId="09410AE3">
      <w:pPr>
        <w:pStyle w:val="Heading2"/>
        <w:rPr>
          <w:rFonts w:ascii="Times New Roman" w:hAnsi="Times New Roman"/>
        </w:rPr>
      </w:pPr>
      <w:bookmarkStart w:name="_Toc58335442" w:id="30"/>
      <w:r w:rsidRPr="00DB4970">
        <w:rPr>
          <w:rFonts w:ascii="Times New Roman" w:hAnsi="Times New Roman"/>
        </w:rPr>
        <w:t>PRODUCT BACKLOG:</w:t>
      </w:r>
      <w:bookmarkEnd w:id="30"/>
    </w:p>
    <w:p w:rsidRPr="00DB4970" w:rsidR="0072359C" w:rsidP="0072359C" w:rsidRDefault="0072359C" w14:paraId="0213D399" w14:textId="00DEBEF8">
      <w:pPr>
        <w:pStyle w:val="Caption"/>
        <w:keepNext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10488" w:type="dxa"/>
        <w:tblLook w:val="04A0" w:firstRow="1" w:lastRow="0" w:firstColumn="1" w:lastColumn="0" w:noHBand="0" w:noVBand="1"/>
      </w:tblPr>
      <w:tblGrid>
        <w:gridCol w:w="5244"/>
        <w:gridCol w:w="5244"/>
      </w:tblGrid>
      <w:tr w:rsidRPr="00DB4970" w:rsidR="00D8409C" w:rsidTr="00DB4970" w14:paraId="0B1D9B8E" w14:textId="77777777">
        <w:trPr>
          <w:trHeight w:val="460"/>
        </w:trPr>
        <w:tc>
          <w:tcPr>
            <w:tcW w:w="5244" w:type="dxa"/>
          </w:tcPr>
          <w:p w:rsidRPr="00DB4970" w:rsidR="00D8409C" w:rsidP="00DB4970" w:rsidRDefault="00DB4970" w14:paraId="242B916E" w14:textId="4203BD41">
            <w:pPr>
              <w:spacing w:before="100" w:beforeAutospacing="1" w:after="100" w:afterAutospacing="1"/>
              <w:ind w:firstLine="0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val="en-IN" w:eastAsia="en-IN" w:bidi="ar-SA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val="en-IN" w:eastAsia="en-IN" w:bidi="ar-SA"/>
              </w:rPr>
              <w:t>ID</w:t>
            </w:r>
          </w:p>
        </w:tc>
        <w:tc>
          <w:tcPr>
            <w:tcW w:w="5244" w:type="dxa"/>
          </w:tcPr>
          <w:p w:rsidRPr="00DB4970" w:rsidR="00D8409C" w:rsidP="00D8409C" w:rsidRDefault="00D8409C" w14:paraId="4B941605" w14:textId="2BD57ABB">
            <w:pPr>
              <w:ind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DB4970">
              <w:rPr>
                <w:rFonts w:ascii="Times New Roman" w:hAnsi="Times New Roman"/>
                <w:b/>
                <w:color w:val="000000"/>
                <w:sz w:val="24"/>
                <w:szCs w:val="24"/>
                <w:lang w:val="en-IN" w:eastAsia="en-IN" w:bidi="ar-SA"/>
              </w:rPr>
              <w:t>Description</w:t>
            </w:r>
          </w:p>
        </w:tc>
      </w:tr>
      <w:tr w:rsidRPr="00DB4970" w:rsidR="00D8409C" w:rsidTr="0072359C" w14:paraId="3734BC6D" w14:textId="77777777">
        <w:trPr>
          <w:trHeight w:val="444"/>
        </w:trPr>
        <w:tc>
          <w:tcPr>
            <w:tcW w:w="5244" w:type="dxa"/>
          </w:tcPr>
          <w:p w:rsidRPr="00DB4970" w:rsidR="00D8409C" w:rsidP="00D8409C" w:rsidRDefault="00D8409C" w14:paraId="09E552FB" w14:textId="3AE40C72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  <w:t>B_01</w:t>
            </w:r>
          </w:p>
        </w:tc>
        <w:tc>
          <w:tcPr>
            <w:tcW w:w="5244" w:type="dxa"/>
          </w:tcPr>
          <w:p w:rsidRPr="00DB4970" w:rsidR="0072359C" w:rsidP="0072359C" w:rsidRDefault="00D8409C" w14:paraId="3DAD2A18" w14:textId="39B01E3C">
            <w:pPr>
              <w:spacing w:before="100" w:beforeAutospacing="1" w:after="100" w:afterAutospacing="1"/>
              <w:ind w:firstLine="0"/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</w:pPr>
            <w:r w:rsidRPr="00DB4970"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  <w:t>Installation of system inside mouth</w:t>
            </w:r>
          </w:p>
        </w:tc>
      </w:tr>
      <w:tr w:rsidRPr="00DB4970" w:rsidR="00D8409C" w:rsidTr="0072359C" w14:paraId="776E5FD5" w14:textId="77777777">
        <w:trPr>
          <w:trHeight w:val="466"/>
        </w:trPr>
        <w:tc>
          <w:tcPr>
            <w:tcW w:w="5244" w:type="dxa"/>
          </w:tcPr>
          <w:p w:rsidRPr="00DB4970" w:rsidR="00D8409C" w:rsidP="00D8409C" w:rsidRDefault="00D8409C" w14:paraId="7D2D760A" w14:textId="07C7B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  <w:t>B_02</w:t>
            </w:r>
          </w:p>
        </w:tc>
        <w:tc>
          <w:tcPr>
            <w:tcW w:w="5244" w:type="dxa"/>
          </w:tcPr>
          <w:p w:rsidRPr="00DB4970" w:rsidR="00D8409C" w:rsidP="00D8409C" w:rsidRDefault="00D8409C" w14:paraId="541652AB" w14:textId="6FBE35CA">
            <w:pPr>
              <w:spacing w:before="100" w:beforeAutospacing="1" w:after="100" w:afterAutospacing="1"/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Wire</w:t>
            </w:r>
            <w:r w:rsidRPr="00DB4970" w:rsidR="0072359C">
              <w:rPr>
                <w:rFonts w:ascii="Times New Roman" w:hAnsi="Times New Roman"/>
                <w:sz w:val="24"/>
                <w:szCs w:val="24"/>
              </w:rPr>
              <w:t>less communication within</w:t>
            </w:r>
            <w:r w:rsidRPr="00DB4970">
              <w:rPr>
                <w:rFonts w:ascii="Times New Roman" w:hAnsi="Times New Roman"/>
                <w:sz w:val="24"/>
                <w:szCs w:val="24"/>
              </w:rPr>
              <w:t xml:space="preserve"> the system</w:t>
            </w:r>
          </w:p>
        </w:tc>
      </w:tr>
      <w:tr w:rsidRPr="00DB4970" w:rsidR="00D8409C" w:rsidTr="0072359C" w14:paraId="27190A94" w14:textId="77777777">
        <w:trPr>
          <w:trHeight w:val="444"/>
        </w:trPr>
        <w:tc>
          <w:tcPr>
            <w:tcW w:w="5244" w:type="dxa"/>
          </w:tcPr>
          <w:p w:rsidRPr="00DB4970" w:rsidR="00D8409C" w:rsidP="00D8409C" w:rsidRDefault="00D8409C" w14:paraId="605F55EE" w14:textId="2C00E023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  <w:t>B_03</w:t>
            </w:r>
          </w:p>
        </w:tc>
        <w:tc>
          <w:tcPr>
            <w:tcW w:w="5244" w:type="dxa"/>
          </w:tcPr>
          <w:p w:rsidRPr="00DB4970" w:rsidR="00D8409C" w:rsidP="00D8409C" w:rsidRDefault="0072359C" w14:paraId="44706680" w14:textId="6473DE7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Battery operating power</w:t>
            </w:r>
          </w:p>
        </w:tc>
      </w:tr>
      <w:tr w:rsidRPr="00DB4970" w:rsidR="00D8409C" w:rsidTr="0072359C" w14:paraId="2B067377" w14:textId="77777777">
        <w:trPr>
          <w:trHeight w:val="444"/>
        </w:trPr>
        <w:tc>
          <w:tcPr>
            <w:tcW w:w="5244" w:type="dxa"/>
          </w:tcPr>
          <w:p w:rsidRPr="00DB4970" w:rsidR="00D8409C" w:rsidP="00D8409C" w:rsidRDefault="00D8409C" w14:paraId="06B78D96" w14:textId="090CA22C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color w:val="000000"/>
                <w:sz w:val="24"/>
                <w:szCs w:val="24"/>
                <w:lang w:val="en-IN" w:eastAsia="en-IN" w:bidi="ar-SA"/>
              </w:rPr>
              <w:t>B_04</w:t>
            </w:r>
          </w:p>
        </w:tc>
        <w:tc>
          <w:tcPr>
            <w:tcW w:w="5244" w:type="dxa"/>
          </w:tcPr>
          <w:p w:rsidRPr="00DB4970" w:rsidR="00D8409C" w:rsidP="00D8409C" w:rsidRDefault="0072359C" w14:paraId="4ABF6159" w14:textId="6F321DEE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DB4970">
              <w:rPr>
                <w:rFonts w:ascii="Times New Roman" w:hAnsi="Times New Roman"/>
                <w:sz w:val="24"/>
                <w:szCs w:val="24"/>
              </w:rPr>
              <w:t>Reaction time of motor</w:t>
            </w:r>
          </w:p>
        </w:tc>
      </w:tr>
    </w:tbl>
    <w:p w:rsidRPr="00DB4970" w:rsidR="00D8409C" w:rsidP="00DB4970" w:rsidRDefault="00E96DDB" w14:paraId="1F4B6196" w14:textId="7B1DBD59">
      <w:pPr>
        <w:jc w:val="center"/>
        <w:rPr>
          <w:rFonts w:ascii="Times New Roman" w:hAnsi="Times New Roman"/>
          <w:sz w:val="24"/>
          <w:szCs w:val="24"/>
        </w:rPr>
      </w:pPr>
      <w:bookmarkStart w:name="_Toc58244249" w:id="31"/>
      <w:r w:rsidRPr="00DB4970">
        <w:rPr>
          <w:rFonts w:ascii="Times New Roman" w:hAnsi="Times New Roman"/>
          <w:sz w:val="24"/>
          <w:szCs w:val="24"/>
        </w:rPr>
        <w:t xml:space="preserve">Table </w:t>
      </w:r>
      <w:r w:rsidRPr="00DB4970">
        <w:rPr>
          <w:rFonts w:ascii="Times New Roman" w:hAnsi="Times New Roman"/>
          <w:sz w:val="24"/>
          <w:szCs w:val="24"/>
        </w:rPr>
        <w:fldChar w:fldCharType="begin"/>
      </w:r>
      <w:r w:rsidRPr="00DB4970">
        <w:rPr>
          <w:rFonts w:ascii="Times New Roman" w:hAnsi="Times New Roman"/>
          <w:sz w:val="24"/>
          <w:szCs w:val="24"/>
        </w:rPr>
        <w:instrText xml:space="preserve"> SEQ Table \* ARABIC </w:instrText>
      </w:r>
      <w:r w:rsidRPr="00DB4970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6</w:t>
      </w:r>
      <w:r w:rsidRPr="00DB4970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Backlogs</w:t>
      </w:r>
      <w:bookmarkEnd w:id="31"/>
    </w:p>
    <w:p w:rsidRPr="00DB4970" w:rsidR="00D8409C" w:rsidP="00D41679" w:rsidRDefault="00D8409C" w14:paraId="1092F22F" w14:textId="77777777">
      <w:pPr>
        <w:pStyle w:val="Heading1"/>
        <w:rPr>
          <w:rFonts w:ascii="Times New Roman" w:hAnsi="Times New Roman"/>
        </w:rPr>
      </w:pPr>
    </w:p>
    <w:p w:rsidR="00DB4970" w:rsidP="00E96DDB" w:rsidRDefault="00DB4970" w14:paraId="0B3EE13C" w14:textId="77777777">
      <w:pPr>
        <w:pStyle w:val="Heading2"/>
      </w:pPr>
    </w:p>
    <w:p w:rsidR="00DB4970" w:rsidP="00E96DDB" w:rsidRDefault="00DB4970" w14:paraId="6D767E71" w14:textId="77777777">
      <w:pPr>
        <w:pStyle w:val="Heading2"/>
      </w:pPr>
    </w:p>
    <w:p w:rsidR="00D41679" w:rsidP="00E96DDB" w:rsidRDefault="00D41679" w14:paraId="785BDDF7" w14:textId="63812BB4">
      <w:pPr>
        <w:pStyle w:val="Heading2"/>
      </w:pPr>
      <w:bookmarkStart w:name="_Toc58335443" w:id="32"/>
      <w:r>
        <w:lastRenderedPageBreak/>
        <w:t>GANTT CHART:</w:t>
      </w:r>
      <w:bookmarkEnd w:id="32"/>
    </w:p>
    <w:p w:rsidR="00D41679" w:rsidP="00D41679" w:rsidRDefault="00D41679" w14:paraId="18A23C3A" w14:textId="6E0A0706"/>
    <w:p w:rsidR="0072359C" w:rsidP="0072359C" w:rsidRDefault="00D41679" w14:paraId="30B13201" w14:textId="77777777">
      <w:pPr>
        <w:keepNext/>
      </w:pPr>
      <w:r w:rsidR="00D41679">
        <w:drawing>
          <wp:inline wp14:editId="2B35BF5A" wp14:anchorId="21D54C2A">
            <wp:extent cx="6457950" cy="280035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61a69ccaf85f4b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4970" w:rsidR="00D41679" w:rsidP="00DB4970" w:rsidRDefault="0072359C" w14:paraId="11BC6625" w14:textId="23A5C974">
      <w:pPr>
        <w:pStyle w:val="Caption"/>
        <w:jc w:val="center"/>
        <w:rPr>
          <w:rFonts w:ascii="Times New Roman" w:hAnsi="Times New Roman"/>
          <w:sz w:val="24"/>
          <w:szCs w:val="24"/>
        </w:rPr>
      </w:pPr>
      <w:bookmarkStart w:name="_Toc58331841" w:id="33"/>
      <w:r w:rsidRPr="00DB4970">
        <w:rPr>
          <w:rFonts w:ascii="Times New Roman" w:hAnsi="Times New Roman"/>
          <w:sz w:val="24"/>
          <w:szCs w:val="24"/>
        </w:rPr>
        <w:t xml:space="preserve">Figure </w:t>
      </w:r>
      <w:r w:rsidRPr="00DB4970" w:rsidR="0019347A">
        <w:rPr>
          <w:rFonts w:ascii="Times New Roman" w:hAnsi="Times New Roman"/>
          <w:sz w:val="24"/>
          <w:szCs w:val="24"/>
        </w:rPr>
        <w:fldChar w:fldCharType="begin"/>
      </w:r>
      <w:r w:rsidRPr="00DB4970" w:rsidR="0019347A">
        <w:rPr>
          <w:rFonts w:ascii="Times New Roman" w:hAnsi="Times New Roman"/>
          <w:sz w:val="24"/>
          <w:szCs w:val="24"/>
        </w:rPr>
        <w:instrText xml:space="preserve"> SEQ Figure \* ARABIC </w:instrText>
      </w:r>
      <w:r w:rsidRPr="00DB4970" w:rsidR="0019347A">
        <w:rPr>
          <w:rFonts w:ascii="Times New Roman" w:hAnsi="Times New Roman"/>
          <w:sz w:val="24"/>
          <w:szCs w:val="24"/>
        </w:rPr>
        <w:fldChar w:fldCharType="separate"/>
      </w:r>
      <w:r w:rsidR="00852107">
        <w:rPr>
          <w:rFonts w:ascii="Times New Roman" w:hAnsi="Times New Roman"/>
          <w:noProof/>
          <w:sz w:val="24"/>
          <w:szCs w:val="24"/>
        </w:rPr>
        <w:t>6</w:t>
      </w:r>
      <w:r w:rsidRPr="00DB4970" w:rsidR="0019347A">
        <w:rPr>
          <w:rFonts w:ascii="Times New Roman" w:hAnsi="Times New Roman"/>
          <w:noProof/>
          <w:sz w:val="24"/>
          <w:szCs w:val="24"/>
        </w:rPr>
        <w:fldChar w:fldCharType="end"/>
      </w:r>
      <w:r w:rsidRPr="00DB4970">
        <w:rPr>
          <w:rFonts w:ascii="Times New Roman" w:hAnsi="Times New Roman"/>
          <w:sz w:val="24"/>
          <w:szCs w:val="24"/>
        </w:rPr>
        <w:t>: Gantt Chart</w:t>
      </w:r>
      <w:bookmarkEnd w:id="33"/>
    </w:p>
    <w:p w:rsidRPr="00DB4970" w:rsidR="00D41679" w:rsidP="00DB4970" w:rsidRDefault="00D41679" w14:paraId="50743031" w14:textId="5B4C7055">
      <w:pPr>
        <w:jc w:val="center"/>
        <w:rPr>
          <w:rFonts w:ascii="Times New Roman" w:hAnsi="Times New Roman"/>
          <w:sz w:val="24"/>
          <w:szCs w:val="24"/>
        </w:rPr>
      </w:pPr>
    </w:p>
    <w:p w:rsidR="00D41679" w:rsidP="00D41679" w:rsidRDefault="00D41679" w14:paraId="1E7E6464" w14:textId="24EFEEF7"/>
    <w:p w:rsidR="00D41679" w:rsidP="00D41679" w:rsidRDefault="00D41679" w14:paraId="3885AC44" w14:textId="494B1693"/>
    <w:p w:rsidRPr="00D41679" w:rsidR="00D41679" w:rsidP="00D41679" w:rsidRDefault="00D41679" w14:paraId="60ADEF46" w14:textId="77777777"/>
    <w:p w:rsidR="00D41679" w:rsidP="00C83CB4" w:rsidRDefault="00D41679" w14:paraId="27EFFF69" w14:textId="6860CFBC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650E590E" w14:textId="6CE32932">
      <w:pPr>
        <w:pStyle w:val="ListParagraph"/>
        <w:ind w:firstLine="0"/>
        <w:rPr>
          <w:rFonts w:ascii="Times New Roman" w:hAnsi="Times New Roman"/>
        </w:rPr>
      </w:pPr>
    </w:p>
    <w:p w:rsidR="00D41679" w:rsidP="00C83CB4" w:rsidRDefault="00D41679" w14:paraId="61B042D9" w14:textId="6600A57E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41D9CACF" w14:textId="71F4C5C1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5653626A" w14:textId="51D134B3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61DF8759" w14:textId="10AD9236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6DCEE1C1" w14:textId="450643B3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1C5FF52F" w14:textId="502624C0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625CC186" w14:textId="4A4BA7DD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537393FD" w14:textId="0578923B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7D8EA085" w14:textId="3E767FAB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630C86A1" w14:textId="6D5B6874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66C3246C" w14:textId="6599EAF6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5CD7DED2" w14:textId="0350D235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4E9CE73C" w14:textId="2EFDB1E3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559E2276" w14:textId="35E0B4C1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0883107B" w14:textId="76FDAC56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7CC963C9" w14:textId="58C9048A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32C01AB2" w14:textId="381200CE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25B5AC8A" w14:textId="6D099406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2380A2F7" w14:textId="73576970">
      <w:pPr>
        <w:pStyle w:val="ListParagraph"/>
        <w:ind w:firstLine="0"/>
        <w:rPr>
          <w:rFonts w:ascii="Times New Roman" w:hAnsi="Times New Roman"/>
        </w:rPr>
      </w:pPr>
    </w:p>
    <w:p w:rsidRPr="00F10FAD" w:rsidR="00F10FAD" w:rsidP="00F10FAD" w:rsidRDefault="00F10FAD" w14:paraId="527FDA7B" w14:textId="2032FB01">
      <w:pPr>
        <w:pStyle w:val="ListParagraph"/>
        <w:ind w:firstLine="0"/>
        <w:rPr>
          <w:rFonts w:ascii="Times New Roman" w:hAnsi="Times New Roman"/>
        </w:rPr>
      </w:pPr>
    </w:p>
    <w:p w:rsidR="00F10FAD" w:rsidP="00C83CB4" w:rsidRDefault="00F10FAD" w14:paraId="16938C5A" w14:textId="02B8F071">
      <w:pPr>
        <w:pStyle w:val="ListParagraph"/>
        <w:ind w:firstLine="0"/>
        <w:rPr>
          <w:rFonts w:ascii="Times New Roman" w:hAnsi="Times New Roman"/>
        </w:rPr>
      </w:pPr>
    </w:p>
    <w:p w:rsidR="00F10FAD" w:rsidP="00F10FAD" w:rsidRDefault="00F10FAD" w14:paraId="4ADC1452" w14:textId="12C48140">
      <w:pPr>
        <w:pStyle w:val="Heading1"/>
      </w:pPr>
      <w:bookmarkStart w:name="_Toc58335444" w:id="34"/>
      <w:r>
        <w:lastRenderedPageBreak/>
        <w:t>REFERENCES</w:t>
      </w:r>
      <w:bookmarkEnd w:id="34"/>
    </w:p>
    <w:p w:rsidRPr="0089727C" w:rsidR="0089727C" w:rsidP="0089727C" w:rsidRDefault="0089727C" w14:paraId="66274C25" w14:textId="6AFD3211">
      <w:pPr>
        <w:pStyle w:val="Heading1"/>
        <w:numPr>
          <w:ilvl w:val="0"/>
          <w:numId w:val="35"/>
        </w:numPr>
        <w:shd w:val="clear" w:color="auto" w:fill="FFFFFF"/>
        <w:spacing w:before="0" w:after="0"/>
        <w:rPr>
          <w:rFonts w:ascii="Times New Roman" w:hAnsi="Times New Roman"/>
          <w:b w:val="0"/>
          <w:color w:val="333333"/>
          <w:szCs w:val="38"/>
        </w:rPr>
      </w:pPr>
      <w:bookmarkStart w:name="_Toc58335445" w:id="35"/>
      <w:r w:rsidRPr="0089727C">
        <w:rPr>
          <w:rFonts w:ascii="Times New Roman" w:hAnsi="Times New Roman"/>
          <w:b w:val="0"/>
          <w:color w:val="333333"/>
          <w:szCs w:val="38"/>
        </w:rPr>
        <w:t>Wireless control of powered wheelchairs with tongue motion using tongue drive assistive technology</w:t>
      </w:r>
      <w:bookmarkEnd w:id="35"/>
    </w:p>
    <w:p w:rsidR="0089727C" w:rsidP="0089727C" w:rsidRDefault="0089727C" w14:paraId="1601616A" w14:textId="0FECEDCE">
      <w:pPr>
        <w:ind w:firstLine="72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Fonts w:ascii="Times New Roman" w:hAnsi="Times New Roman"/>
          <w:sz w:val="24"/>
          <w:szCs w:val="24"/>
        </w:rPr>
        <w:t>AUTHORS:</w:t>
      </w:r>
      <w:r w:rsidRPr="0089727C">
        <w:rPr>
          <w:rStyle w:val="Heading2Char"/>
          <w:rFonts w:ascii="Times New Roman" w:hAnsi="Times New Roman"/>
          <w:color w:val="333333"/>
          <w:shd w:val="clear" w:color="auto" w:fill="FFFFFF"/>
        </w:rPr>
        <w:t xml:space="preserve"> 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Xueliang</w:t>
      </w:r>
      <w:proofErr w:type="spellEnd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Huo</w:t>
      </w:r>
      <w:proofErr w:type="spellEnd"/>
      <w:r w:rsidRPr="0089727C">
        <w:rPr>
          <w:rStyle w:val="authors-info"/>
          <w:rFonts w:ascii="Times New Roman" w:hAnsi="Times New Roman"/>
          <w:color w:val="333333"/>
          <w:sz w:val="24"/>
          <w:szCs w:val="24"/>
          <w:shd w:val="clear" w:color="auto" w:fill="FFFFFF"/>
        </w:rPr>
        <w:t>; </w:t>
      </w: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Jia Wang</w:t>
      </w:r>
      <w:r w:rsidRPr="0089727C">
        <w:rPr>
          <w:rStyle w:val="authors-info"/>
          <w:rFonts w:ascii="Times New Roman" w:hAnsi="Times New Roman"/>
          <w:color w:val="333333"/>
          <w:sz w:val="24"/>
          <w:szCs w:val="24"/>
          <w:shd w:val="clear" w:color="auto" w:fill="FFFFFF"/>
        </w:rPr>
        <w:t>; 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Maysam</w:t>
      </w:r>
      <w:proofErr w:type="spellEnd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Ghovanloo</w:t>
      </w:r>
      <w:proofErr w:type="spellEnd"/>
    </w:p>
    <w:p w:rsidR="0089727C" w:rsidP="0089727C" w:rsidRDefault="0089727C" w14:paraId="0F6BB954" w14:textId="77777777">
      <w:pPr>
        <w:ind w:firstLine="72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</w:p>
    <w:p w:rsidRPr="0089727C" w:rsidR="0089727C" w:rsidP="0089727C" w:rsidRDefault="0089727C" w14:paraId="5AE21E0A" w14:textId="4F0E9F11">
      <w:pPr>
        <w:pStyle w:val="Heading1"/>
        <w:numPr>
          <w:ilvl w:val="0"/>
          <w:numId w:val="35"/>
        </w:numPr>
        <w:shd w:val="clear" w:color="auto" w:fill="FFFFFF"/>
        <w:spacing w:before="0" w:after="0"/>
        <w:rPr>
          <w:rFonts w:ascii="Times New Roman" w:hAnsi="Times New Roman"/>
          <w:b w:val="0"/>
          <w:color w:val="333333"/>
          <w:szCs w:val="38"/>
        </w:rPr>
      </w:pPr>
      <w:bookmarkStart w:name="_Toc58335446" w:id="36"/>
      <w:r w:rsidRPr="0089727C">
        <w:rPr>
          <w:rFonts w:ascii="Times New Roman" w:hAnsi="Times New Roman"/>
          <w:b w:val="0"/>
          <w:color w:val="333333"/>
          <w:szCs w:val="38"/>
        </w:rPr>
        <w:t>Android Based Automated Wheelchair Control</w:t>
      </w:r>
      <w:bookmarkEnd w:id="36"/>
    </w:p>
    <w:p w:rsidR="0089727C" w:rsidP="0089727C" w:rsidRDefault="0089727C" w14:paraId="7EF93D8B" w14:textId="13E30DBA">
      <w:pPr>
        <w:ind w:left="360"/>
      </w:pPr>
      <w:r>
        <w:t xml:space="preserve">Authors: </w:t>
      </w:r>
      <w:r w:rsidRPr="0089727C">
        <w:t xml:space="preserve">R. Josephine </w:t>
      </w:r>
      <w:proofErr w:type="spellStart"/>
      <w:r w:rsidRPr="0089727C">
        <w:t>Leela</w:t>
      </w:r>
      <w:proofErr w:type="spellEnd"/>
      <w:r w:rsidRPr="0089727C">
        <w:t xml:space="preserve">; A. Joshi; B. </w:t>
      </w:r>
      <w:proofErr w:type="spellStart"/>
      <w:r w:rsidRPr="0089727C">
        <w:t>Agasthiya</w:t>
      </w:r>
      <w:proofErr w:type="spellEnd"/>
      <w:r w:rsidRPr="0089727C">
        <w:t xml:space="preserve">; U. K. </w:t>
      </w:r>
      <w:proofErr w:type="spellStart"/>
      <w:r w:rsidRPr="0089727C">
        <w:t>Aarthiee</w:t>
      </w:r>
      <w:proofErr w:type="spellEnd"/>
      <w:r w:rsidRPr="0089727C">
        <w:t xml:space="preserve">; E. </w:t>
      </w:r>
      <w:proofErr w:type="spellStart"/>
      <w:r w:rsidRPr="0089727C">
        <w:t>Jameela</w:t>
      </w:r>
      <w:proofErr w:type="spellEnd"/>
      <w:r w:rsidRPr="0089727C">
        <w:t xml:space="preserve">; S. </w:t>
      </w:r>
      <w:proofErr w:type="spellStart"/>
      <w:r w:rsidRPr="0089727C">
        <w:t>Varshitha</w:t>
      </w:r>
      <w:proofErr w:type="spellEnd"/>
    </w:p>
    <w:p w:rsidRPr="0089727C" w:rsidR="0089727C" w:rsidP="0089727C" w:rsidRDefault="0089727C" w14:paraId="7CE245D4" w14:textId="77777777">
      <w:pPr>
        <w:ind w:left="360"/>
      </w:pPr>
    </w:p>
    <w:p w:rsidR="0089727C" w:rsidP="0089727C" w:rsidRDefault="0089727C" w14:paraId="6D535506" w14:textId="334430D7">
      <w:pPr>
        <w:pStyle w:val="ListParagraph"/>
        <w:numPr>
          <w:ilvl w:val="0"/>
          <w:numId w:val="35"/>
        </w:num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Electric powered wheelchairs</w:t>
      </w:r>
    </w:p>
    <w:p w:rsidR="0089727C" w:rsidP="0089727C" w:rsidRDefault="0089727C" w14:paraId="5A126552" w14:textId="3DDE1C29">
      <w:pPr>
        <w:ind w:left="36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Authors: </w:t>
      </w: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D. Ding; R.A. Cooper</w:t>
      </w:r>
    </w:p>
    <w:p w:rsidR="0089727C" w:rsidP="0089727C" w:rsidRDefault="0089727C" w14:paraId="57CFC801" w14:textId="5AB6F630">
      <w:pPr>
        <w:ind w:left="36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</w:p>
    <w:p w:rsidR="0089727C" w:rsidP="0089727C" w:rsidRDefault="0089727C" w14:paraId="380F62E9" w14:textId="3CA13769">
      <w:pPr>
        <w:pStyle w:val="ListParagraph"/>
        <w:numPr>
          <w:ilvl w:val="0"/>
          <w:numId w:val="35"/>
        </w:num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Sensors based automated wheelchair</w:t>
      </w:r>
    </w:p>
    <w:p w:rsidR="0089727C" w:rsidP="0089727C" w:rsidRDefault="0089727C" w14:paraId="0FD778EF" w14:textId="27EEA97F">
      <w:pPr>
        <w:ind w:left="36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Authors: </w:t>
      </w: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Ch. Vijayakumar; M. Pavan Kumar; S. Sivaji; Sk. 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Sadulla</w:t>
      </w:r>
      <w:proofErr w:type="spellEnd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; J. </w:t>
      </w:r>
      <w:proofErr w:type="spellStart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Prathiba</w:t>
      </w:r>
      <w:proofErr w:type="spellEnd"/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; K. Vijay Kumar</w:t>
      </w:r>
    </w:p>
    <w:p w:rsidR="0089727C" w:rsidP="0089727C" w:rsidRDefault="0089727C" w14:paraId="09E937B2" w14:textId="75477941">
      <w:pPr>
        <w:ind w:left="36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</w:p>
    <w:p w:rsidR="0089727C" w:rsidP="0089727C" w:rsidRDefault="0089727C" w14:paraId="52039DFC" w14:textId="4802A4D7">
      <w:pPr>
        <w:pStyle w:val="ListParagraph"/>
        <w:numPr>
          <w:ilvl w:val="0"/>
          <w:numId w:val="35"/>
        </w:num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https://www.tutorialspoint.com/uml/uml_standard_diagrams.htm</w:t>
      </w:r>
    </w:p>
    <w:p w:rsidRPr="0089727C" w:rsidR="0089727C" w:rsidP="0089727C" w:rsidRDefault="0089727C" w14:paraId="4FC8823F" w14:textId="77777777">
      <w:p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</w:p>
    <w:p w:rsidR="0089727C" w:rsidP="0089727C" w:rsidRDefault="0089727C" w14:paraId="49BC9B87" w14:textId="2125F8B3">
      <w:pPr>
        <w:pStyle w:val="ListParagraph"/>
        <w:numPr>
          <w:ilvl w:val="0"/>
          <w:numId w:val="35"/>
        </w:num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What is Requirements Traceability Matrix (RTM)? Example Template</w:t>
      </w:r>
    </w:p>
    <w:p w:rsidRPr="0089727C" w:rsidR="0089727C" w:rsidP="0089727C" w:rsidRDefault="0089727C" w14:paraId="7ADAD987" w14:textId="73F1778C">
      <w:pPr>
        <w:ind w:left="720" w:firstLine="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89727C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https://www.guru99.com/traceability-matrix.html</w:t>
      </w:r>
    </w:p>
    <w:p w:rsidRPr="0089727C" w:rsidR="0089727C" w:rsidP="0089727C" w:rsidRDefault="0089727C" w14:paraId="48C29E0E" w14:textId="77777777">
      <w:pPr>
        <w:pStyle w:val="ListParagraph"/>
        <w:ind w:firstLine="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</w:p>
    <w:p w:rsidR="0089727C" w:rsidP="0089727C" w:rsidRDefault="0089727C" w14:paraId="0B12A44C" w14:textId="7F9203E9">
      <w:pPr>
        <w:pStyle w:val="ListParagraph"/>
        <w:numPr>
          <w:ilvl w:val="0"/>
          <w:numId w:val="35"/>
        </w:numP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Gantt Chart Template</w:t>
      </w:r>
    </w:p>
    <w:p w:rsidRPr="0089727C" w:rsidR="0089727C" w:rsidP="0089727C" w:rsidRDefault="000A3E16" w14:paraId="1FAD090B" w14:textId="034D119B">
      <w:pPr>
        <w:pStyle w:val="ListParagraph"/>
        <w:ind w:firstLine="0"/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0A3E16">
        <w:rPr>
          <w:rStyle w:val="blue-tooltip"/>
          <w:rFonts w:ascii="Times New Roman" w:hAnsi="Times New Roman"/>
          <w:color w:val="333333"/>
          <w:sz w:val="24"/>
          <w:szCs w:val="24"/>
          <w:shd w:val="clear" w:color="auto" w:fill="FFFFFF"/>
        </w:rPr>
        <w:t>https://templates.office.com/en-in/simple-gantt-chart-tm16400962</w:t>
      </w:r>
    </w:p>
    <w:p w:rsidRPr="0089727C" w:rsidR="0089727C" w:rsidP="0089727C" w:rsidRDefault="0089727C" w14:paraId="608A8420" w14:textId="77777777">
      <w:pPr>
        <w:ind w:firstLine="720"/>
        <w:rPr>
          <w:rFonts w:ascii="Times New Roman" w:hAnsi="Times New Roman"/>
          <w:sz w:val="24"/>
          <w:szCs w:val="24"/>
        </w:rPr>
      </w:pPr>
    </w:p>
    <w:p w:rsidRPr="0089727C" w:rsidR="0089727C" w:rsidP="0089727C" w:rsidRDefault="0089727C" w14:paraId="0DAB0A09" w14:textId="77777777"/>
    <w:p w:rsidRPr="0089727C" w:rsidR="0089727C" w:rsidP="0089727C" w:rsidRDefault="0089727C" w14:paraId="421FAA4B" w14:textId="77777777"/>
    <w:p w:rsidRPr="00F10FAD" w:rsidR="00F10FAD" w:rsidP="00F10FAD" w:rsidRDefault="00F10FAD" w14:paraId="179F3B23" w14:textId="1F6C3336"/>
    <w:sectPr w:rsidRPr="00F10FAD" w:rsidR="00F10FAD" w:rsidSect="00015EE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 w:orient="portrait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2DF" w:rsidP="006A582B" w:rsidRDefault="007E12DF" w14:paraId="26459388" w14:textId="77777777">
      <w:r>
        <w:separator/>
      </w:r>
    </w:p>
  </w:endnote>
  <w:endnote w:type="continuationSeparator" w:id="0">
    <w:p w:rsidR="007E12DF" w:rsidP="006A582B" w:rsidRDefault="007E12DF" w14:paraId="7791706A" w14:textId="77777777">
      <w:r>
        <w:continuationSeparator/>
      </w:r>
    </w:p>
  </w:endnote>
  <w:endnote w:type="continuationNotice" w:id="1">
    <w:p w:rsidR="007E12DF" w:rsidRDefault="007E12DF" w14:paraId="0F71FD86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3F" w:rsidRDefault="00710C3F" w14:paraId="115E98F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3F" w:rsidRDefault="00710C3F" w14:paraId="48DC9B53" w14:textId="77777777">
    <w:pPr>
      <w:pStyle w:val="Footer"/>
      <w:jc w:val="right"/>
    </w:pPr>
  </w:p>
  <w:tbl>
    <w:tblPr>
      <w:tblStyle w:val="TableGrid"/>
      <w:tblW w:w="10728" w:type="dxa"/>
      <w:tblBorders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710C3F" w:rsidTr="00107955" w14:paraId="48DC9B57" w14:textId="77777777">
      <w:tc>
        <w:tcPr>
          <w:tcW w:w="3960" w:type="dxa"/>
        </w:tcPr>
        <w:p w:rsidRPr="006E044D" w:rsidR="00710C3F" w:rsidP="00535DF3" w:rsidRDefault="00710C3F" w14:paraId="48DC9B54" w14:textId="7777777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Pr="006E044D" w:rsidR="00710C3F" w:rsidP="00535DF3" w:rsidRDefault="00710C3F" w14:paraId="48DC9B55" w14:textId="77777777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:rsidRPr="006E044D" w:rsidR="00710C3F" w:rsidRDefault="00710C3F" w14:paraId="48DC9B56" w14:textId="1B705765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</w:r>
                  <w:r>
                    <w:rPr>
                      <w:b/>
                      <w:sz w:val="20"/>
                      <w:szCs w:val="20"/>
                    </w:rPr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0A3E16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0A3E16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Pr="00B9435E" w:rsidR="00710C3F" w:rsidP="006E044D" w:rsidRDefault="00710C3F" w14:paraId="48DC9B58" w14:textId="77777777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3F" w:rsidRDefault="00710C3F" w14:paraId="6D4736D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2DF" w:rsidP="006A582B" w:rsidRDefault="007E12DF" w14:paraId="231E4B78" w14:textId="77777777">
      <w:r>
        <w:separator/>
      </w:r>
    </w:p>
  </w:footnote>
  <w:footnote w:type="continuationSeparator" w:id="0">
    <w:p w:rsidR="007E12DF" w:rsidP="006A582B" w:rsidRDefault="007E12DF" w14:paraId="6DDD3A95" w14:textId="77777777">
      <w:r>
        <w:continuationSeparator/>
      </w:r>
    </w:p>
  </w:footnote>
  <w:footnote w:type="continuationNotice" w:id="1">
    <w:p w:rsidR="007E12DF" w:rsidRDefault="007E12DF" w14:paraId="0CF515C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3F" w:rsidRDefault="00710C3F" w14:paraId="627B52E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Pr="00DA17A9" w:rsidR="00710C3F" w:rsidP="00D8110D" w:rsidRDefault="00710C3F" w14:paraId="48DC9B4E" w14:textId="77777777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color="auto" w:sz="0" w:space="0"/>
        <w:left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6768"/>
      <w:gridCol w:w="2808"/>
    </w:tblGrid>
    <w:tr w:rsidR="00710C3F" w:rsidTr="5BC6154C" w14:paraId="48DC9B51" w14:textId="77777777">
      <w:tc>
        <w:tcPr>
          <w:tcW w:w="6768" w:type="dxa"/>
          <w:tcMar/>
        </w:tcPr>
        <w:p w:rsidR="00710C3F" w:rsidP="00D8110D" w:rsidRDefault="00710C3F" w14:paraId="48DC9B4F" w14:textId="7BD2C5BC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>
            <w:rPr>
              <w:rFonts w:ascii="Arial" w:hAnsi="Arial" w:cs="Arial"/>
              <w:sz w:val="20"/>
            </w:rPr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  <w:tcMar/>
        </w:tcPr>
        <w:p w:rsidR="00710C3F" w:rsidP="00D8110D" w:rsidRDefault="00710C3F" w14:paraId="48DC9B50" w14:textId="77777777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DA17A9" w:rsidR="00710C3F" w:rsidP="006E044D" w:rsidRDefault="00710C3F" w14:paraId="48DC9B52" w14:textId="77777777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0C3F" w:rsidRDefault="00710C3F" w14:paraId="26626F1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4534"/>
    <w:multiLevelType w:val="hybridMultilevel"/>
    <w:tmpl w:val="782CA1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563F89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689566C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8C93BA0"/>
    <w:multiLevelType w:val="hybridMultilevel"/>
    <w:tmpl w:val="639EFED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2A0C8C"/>
    <w:multiLevelType w:val="hybridMultilevel"/>
    <w:tmpl w:val="16C27786"/>
    <w:lvl w:ilvl="0" w:tplc="4009000B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106221E5"/>
    <w:multiLevelType w:val="hybridMultilevel"/>
    <w:tmpl w:val="2F28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15F04843"/>
    <w:multiLevelType w:val="hybridMultilevel"/>
    <w:tmpl w:val="C23C1624"/>
    <w:lvl w:ilvl="0" w:tplc="4009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18E96489"/>
    <w:multiLevelType w:val="hybridMultilevel"/>
    <w:tmpl w:val="72C45930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1C121646"/>
    <w:multiLevelType w:val="multilevel"/>
    <w:tmpl w:val="0F7680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23BE56A3"/>
    <w:multiLevelType w:val="hybridMultilevel"/>
    <w:tmpl w:val="F6501DEC"/>
    <w:lvl w:ilvl="0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 w15:restartNumberingAfterBreak="0">
    <w:nsid w:val="24034C6D"/>
    <w:multiLevelType w:val="hybridMultilevel"/>
    <w:tmpl w:val="256CECBE"/>
    <w:lvl w:ilvl="0" w:tplc="4009000B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C4E742D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2E827CDB"/>
    <w:multiLevelType w:val="hybridMultilevel"/>
    <w:tmpl w:val="078C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  <w:szCs w:val="22"/>
      </w:rPr>
    </w:lvl>
    <w:lvl w:ilvl="1">
      <w:numFmt w:val="bullet"/>
      <w:lvlText w:val=""/>
      <w:lvlJc w:val="left"/>
      <w:pPr>
        <w:ind w:left="1440" w:hanging="360"/>
      </w:pPr>
      <w:rPr>
        <w:rFonts w:hint="default" w:ascii="Wingdings" w:hAnsi="Wingdings" w:eastAsia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3B4B6E7A"/>
    <w:multiLevelType w:val="hybridMultilevel"/>
    <w:tmpl w:val="75BC329E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3F485FC5"/>
    <w:multiLevelType w:val="hybridMultilevel"/>
    <w:tmpl w:val="302EC270"/>
    <w:lvl w:ilvl="0" w:tplc="86DE6B42">
      <w:numFmt w:val="bullet"/>
      <w:lvlText w:val=""/>
      <w:lvlJc w:val="left"/>
      <w:pPr>
        <w:ind w:left="108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245CB5"/>
    <w:multiLevelType w:val="hybridMultilevel"/>
    <w:tmpl w:val="6412646C"/>
    <w:lvl w:ilvl="0" w:tplc="83167A76">
      <w:numFmt w:val="bullet"/>
      <w:lvlText w:val=""/>
      <w:lvlJc w:val="left"/>
      <w:pPr>
        <w:ind w:left="785" w:hanging="360"/>
      </w:pPr>
      <w:rPr>
        <w:rFonts w:hint="default" w:ascii="Wingdings" w:hAnsi="Wingdings" w:eastAsia="Calibri" w:cs="Times New Roman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hint="default" w:ascii="Wingdings" w:hAnsi="Wingdings"/>
      </w:rPr>
    </w:lvl>
  </w:abstractNum>
  <w:abstractNum w:abstractNumId="23" w15:restartNumberingAfterBreak="0">
    <w:nsid w:val="4F286FD4"/>
    <w:multiLevelType w:val="hybridMultilevel"/>
    <w:tmpl w:val="0EDA37C8"/>
    <w:lvl w:ilvl="0" w:tplc="35DA76F4">
      <w:numFmt w:val="bullet"/>
      <w:lvlText w:val=""/>
      <w:lvlJc w:val="left"/>
      <w:pPr>
        <w:ind w:left="180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4" w15:restartNumberingAfterBreak="0">
    <w:nsid w:val="515D3565"/>
    <w:multiLevelType w:val="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1CC3D86"/>
    <w:multiLevelType w:val="multilevel"/>
    <w:tmpl w:val="E0269D86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5D95638E"/>
    <w:multiLevelType w:val="hybridMultilevel"/>
    <w:tmpl w:val="F48E86B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3E5177E"/>
    <w:multiLevelType w:val="hybridMultilevel"/>
    <w:tmpl w:val="023AD8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3F214A0"/>
    <w:multiLevelType w:val="hybridMultilevel"/>
    <w:tmpl w:val="7B1EBC0E"/>
    <w:lvl w:ilvl="0" w:tplc="DBBEB848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Times New Roman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6A16FED"/>
    <w:multiLevelType w:val="hybridMultilevel"/>
    <w:tmpl w:val="EC842ABC"/>
    <w:lvl w:ilvl="0" w:tplc="4009000B"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7207521"/>
    <w:multiLevelType w:val="hybridMultilevel"/>
    <w:tmpl w:val="681C6B44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2" w15:restartNumberingAfterBreak="0">
    <w:nsid w:val="798A08E8"/>
    <w:multiLevelType w:val="hybridMultilevel"/>
    <w:tmpl w:val="078C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  <w:szCs w:val="22"/>
      </w:rPr>
    </w:lvl>
    <w:lvl w:ilvl="1">
      <w:numFmt w:val="bullet"/>
      <w:lvlText w:val=""/>
      <w:lvlJc w:val="left"/>
      <w:pPr>
        <w:ind w:left="1440" w:hanging="360"/>
      </w:pPr>
      <w:rPr>
        <w:rFonts w:hint="default" w:ascii="Wingdings" w:hAnsi="Wingdings" w:eastAsia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F4723A4"/>
    <w:multiLevelType w:val="hybridMultilevel"/>
    <w:tmpl w:val="E104060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21"/>
  </w:num>
  <w:num w:numId="4">
    <w:abstractNumId w:val="28"/>
  </w:num>
  <w:num w:numId="5">
    <w:abstractNumId w:val="8"/>
  </w:num>
  <w:num w:numId="6">
    <w:abstractNumId w:val="16"/>
  </w:num>
  <w:num w:numId="7">
    <w:abstractNumId w:val="12"/>
  </w:num>
  <w:num w:numId="8">
    <w:abstractNumId w:val="7"/>
  </w:num>
  <w:num w:numId="9">
    <w:abstractNumId w:val="5"/>
  </w:num>
  <w:num w:numId="10">
    <w:abstractNumId w:val="24"/>
  </w:num>
  <w:num w:numId="11">
    <w:abstractNumId w:val="17"/>
  </w:num>
  <w:num w:numId="12">
    <w:abstractNumId w:val="30"/>
  </w:num>
  <w:num w:numId="13">
    <w:abstractNumId w:val="4"/>
  </w:num>
  <w:num w:numId="14">
    <w:abstractNumId w:val="22"/>
  </w:num>
  <w:num w:numId="15">
    <w:abstractNumId w:val="23"/>
  </w:num>
  <w:num w:numId="16">
    <w:abstractNumId w:val="29"/>
  </w:num>
  <w:num w:numId="17">
    <w:abstractNumId w:val="19"/>
  </w:num>
  <w:num w:numId="18">
    <w:abstractNumId w:val="2"/>
  </w:num>
  <w:num w:numId="19">
    <w:abstractNumId w:val="15"/>
  </w:num>
  <w:num w:numId="20">
    <w:abstractNumId w:val="20"/>
  </w:num>
  <w:num w:numId="21">
    <w:abstractNumId w:val="1"/>
  </w:num>
  <w:num w:numId="22">
    <w:abstractNumId w:val="25"/>
  </w:num>
  <w:num w:numId="23">
    <w:abstractNumId w:val="14"/>
  </w:num>
  <w:num w:numId="24">
    <w:abstractNumId w:val="6"/>
  </w:num>
  <w:num w:numId="25">
    <w:abstractNumId w:val="32"/>
  </w:num>
  <w:num w:numId="26">
    <w:abstractNumId w:val="13"/>
  </w:num>
  <w:num w:numId="27">
    <w:abstractNumId w:val="26"/>
  </w:num>
  <w:num w:numId="28">
    <w:abstractNumId w:val="3"/>
  </w:num>
  <w:num w:numId="29">
    <w:abstractNumId w:val="33"/>
  </w:num>
  <w:num w:numId="30">
    <w:abstractNumId w:val="27"/>
  </w:num>
  <w:num w:numId="31">
    <w:abstractNumId w:val="31"/>
  </w:num>
  <w:num w:numId="32">
    <w:abstractNumId w:val="10"/>
  </w:num>
  <w:num w:numId="33">
    <w:abstractNumId w:val="0"/>
  </w:num>
  <w:num w:numId="34">
    <w:abstractNumId w:val="9"/>
  </w:num>
  <w:num w:numId="35">
    <w:abstractNumId w:val="11"/>
  </w:num>
  <w:numIdMacAtCleanup w:val="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18"/>
  <w:gutterAtTop/>
  <w:proofState w:spelling="clean" w:grammar="dirty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weight="2.5pt" color="none [3200]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2B1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55E6"/>
    <w:rsid w:val="00077AEC"/>
    <w:rsid w:val="00081B3C"/>
    <w:rsid w:val="0009037E"/>
    <w:rsid w:val="00094C32"/>
    <w:rsid w:val="00094E8E"/>
    <w:rsid w:val="00096B20"/>
    <w:rsid w:val="00097687"/>
    <w:rsid w:val="000A036F"/>
    <w:rsid w:val="000A2C73"/>
    <w:rsid w:val="000A3E16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303"/>
    <w:rsid w:val="000E7CFC"/>
    <w:rsid w:val="000F02B2"/>
    <w:rsid w:val="000F57E4"/>
    <w:rsid w:val="000F5BA0"/>
    <w:rsid w:val="000F6B65"/>
    <w:rsid w:val="0010685E"/>
    <w:rsid w:val="00107955"/>
    <w:rsid w:val="00111EC9"/>
    <w:rsid w:val="001129AE"/>
    <w:rsid w:val="0012167E"/>
    <w:rsid w:val="00121E00"/>
    <w:rsid w:val="00122C9C"/>
    <w:rsid w:val="00125753"/>
    <w:rsid w:val="00127B90"/>
    <w:rsid w:val="00131919"/>
    <w:rsid w:val="001324C8"/>
    <w:rsid w:val="001413BA"/>
    <w:rsid w:val="00143391"/>
    <w:rsid w:val="00145064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2AE2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347A"/>
    <w:rsid w:val="001941FF"/>
    <w:rsid w:val="00197B0D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9C6"/>
    <w:rsid w:val="001E4E0A"/>
    <w:rsid w:val="001F1103"/>
    <w:rsid w:val="001F2E18"/>
    <w:rsid w:val="001F48BD"/>
    <w:rsid w:val="001F5043"/>
    <w:rsid w:val="001F5EDA"/>
    <w:rsid w:val="001F64E0"/>
    <w:rsid w:val="001F7772"/>
    <w:rsid w:val="002006D8"/>
    <w:rsid w:val="00202E57"/>
    <w:rsid w:val="00203A4E"/>
    <w:rsid w:val="00204E40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55B0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565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3FFF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3EFE"/>
    <w:rsid w:val="00364239"/>
    <w:rsid w:val="00364981"/>
    <w:rsid w:val="0036544F"/>
    <w:rsid w:val="003724F8"/>
    <w:rsid w:val="00374EAD"/>
    <w:rsid w:val="00375EC5"/>
    <w:rsid w:val="00381156"/>
    <w:rsid w:val="003832DD"/>
    <w:rsid w:val="00387F7B"/>
    <w:rsid w:val="00395C99"/>
    <w:rsid w:val="0039659E"/>
    <w:rsid w:val="003978A0"/>
    <w:rsid w:val="003A1816"/>
    <w:rsid w:val="003A256E"/>
    <w:rsid w:val="003A354E"/>
    <w:rsid w:val="003A36A2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4598B"/>
    <w:rsid w:val="00450173"/>
    <w:rsid w:val="004505DF"/>
    <w:rsid w:val="00451C89"/>
    <w:rsid w:val="00451D49"/>
    <w:rsid w:val="004533B5"/>
    <w:rsid w:val="0045371F"/>
    <w:rsid w:val="0045444B"/>
    <w:rsid w:val="00454669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1E1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221"/>
    <w:rsid w:val="00506F40"/>
    <w:rsid w:val="005113E5"/>
    <w:rsid w:val="00512662"/>
    <w:rsid w:val="0051305C"/>
    <w:rsid w:val="00514131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1137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C7F2D"/>
    <w:rsid w:val="005D15A0"/>
    <w:rsid w:val="005D2BF9"/>
    <w:rsid w:val="005D3DF3"/>
    <w:rsid w:val="005D4B5C"/>
    <w:rsid w:val="005D6F5C"/>
    <w:rsid w:val="005E1147"/>
    <w:rsid w:val="005E1348"/>
    <w:rsid w:val="005E18F5"/>
    <w:rsid w:val="005E6866"/>
    <w:rsid w:val="005F029C"/>
    <w:rsid w:val="005F7CAF"/>
    <w:rsid w:val="00600837"/>
    <w:rsid w:val="00601137"/>
    <w:rsid w:val="00603675"/>
    <w:rsid w:val="00605275"/>
    <w:rsid w:val="00605A52"/>
    <w:rsid w:val="00612788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3B5B"/>
    <w:rsid w:val="00634552"/>
    <w:rsid w:val="00634880"/>
    <w:rsid w:val="00635128"/>
    <w:rsid w:val="00646564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0E"/>
    <w:rsid w:val="0069562B"/>
    <w:rsid w:val="0069624D"/>
    <w:rsid w:val="00696E36"/>
    <w:rsid w:val="006A1733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0C3F"/>
    <w:rsid w:val="00710C4B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359C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679"/>
    <w:rsid w:val="00782CB9"/>
    <w:rsid w:val="00790EC1"/>
    <w:rsid w:val="007920D1"/>
    <w:rsid w:val="007929BC"/>
    <w:rsid w:val="0079398E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C22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12DF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3B81"/>
    <w:rsid w:val="00825DA2"/>
    <w:rsid w:val="00826919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2107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27C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D77F9"/>
    <w:rsid w:val="008D7AC7"/>
    <w:rsid w:val="008E067C"/>
    <w:rsid w:val="008E1630"/>
    <w:rsid w:val="008E3664"/>
    <w:rsid w:val="008E4452"/>
    <w:rsid w:val="008E561A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34E0"/>
    <w:rsid w:val="009262C3"/>
    <w:rsid w:val="00926991"/>
    <w:rsid w:val="009279D8"/>
    <w:rsid w:val="009302B2"/>
    <w:rsid w:val="00931E94"/>
    <w:rsid w:val="009321A3"/>
    <w:rsid w:val="00934622"/>
    <w:rsid w:val="00935967"/>
    <w:rsid w:val="00942048"/>
    <w:rsid w:val="00942276"/>
    <w:rsid w:val="0094346B"/>
    <w:rsid w:val="00944D6E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19EE"/>
    <w:rsid w:val="00993875"/>
    <w:rsid w:val="00995956"/>
    <w:rsid w:val="00997756"/>
    <w:rsid w:val="009A0D0B"/>
    <w:rsid w:val="009A17C4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195F"/>
    <w:rsid w:val="009D1AFC"/>
    <w:rsid w:val="009D2FDA"/>
    <w:rsid w:val="009D650E"/>
    <w:rsid w:val="009D78CF"/>
    <w:rsid w:val="009E0730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20E0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181"/>
    <w:rsid w:val="00AC3D92"/>
    <w:rsid w:val="00AD4BE9"/>
    <w:rsid w:val="00AD504B"/>
    <w:rsid w:val="00AD7647"/>
    <w:rsid w:val="00AE272B"/>
    <w:rsid w:val="00AE2B80"/>
    <w:rsid w:val="00AE52EB"/>
    <w:rsid w:val="00AF174E"/>
    <w:rsid w:val="00AF1DB9"/>
    <w:rsid w:val="00AF22E2"/>
    <w:rsid w:val="00AF60FE"/>
    <w:rsid w:val="00AF6831"/>
    <w:rsid w:val="00B04442"/>
    <w:rsid w:val="00B04BF6"/>
    <w:rsid w:val="00B0663B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5EC5"/>
    <w:rsid w:val="00B274A2"/>
    <w:rsid w:val="00B36CDF"/>
    <w:rsid w:val="00B41E75"/>
    <w:rsid w:val="00B42F99"/>
    <w:rsid w:val="00B439B6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2BE5"/>
    <w:rsid w:val="00B934A6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355FF"/>
    <w:rsid w:val="00C4378D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3CB4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07CF"/>
    <w:rsid w:val="00CC1673"/>
    <w:rsid w:val="00CC4D5A"/>
    <w:rsid w:val="00CC7884"/>
    <w:rsid w:val="00CD134B"/>
    <w:rsid w:val="00CD1A6F"/>
    <w:rsid w:val="00CD5FF0"/>
    <w:rsid w:val="00CE01AC"/>
    <w:rsid w:val="00CE31DB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679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409C"/>
    <w:rsid w:val="00D85199"/>
    <w:rsid w:val="00D92B4C"/>
    <w:rsid w:val="00D933BA"/>
    <w:rsid w:val="00D957A5"/>
    <w:rsid w:val="00D96A49"/>
    <w:rsid w:val="00D978B5"/>
    <w:rsid w:val="00DA17A9"/>
    <w:rsid w:val="00DA32B6"/>
    <w:rsid w:val="00DA375E"/>
    <w:rsid w:val="00DA4331"/>
    <w:rsid w:val="00DA5719"/>
    <w:rsid w:val="00DA7289"/>
    <w:rsid w:val="00DB4970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7D2"/>
    <w:rsid w:val="00DE787F"/>
    <w:rsid w:val="00DF1794"/>
    <w:rsid w:val="00DF63EF"/>
    <w:rsid w:val="00DF6EC9"/>
    <w:rsid w:val="00DF7082"/>
    <w:rsid w:val="00E00BE4"/>
    <w:rsid w:val="00E015E2"/>
    <w:rsid w:val="00E06F69"/>
    <w:rsid w:val="00E101A8"/>
    <w:rsid w:val="00E164ED"/>
    <w:rsid w:val="00E21668"/>
    <w:rsid w:val="00E26477"/>
    <w:rsid w:val="00E2725E"/>
    <w:rsid w:val="00E34A8E"/>
    <w:rsid w:val="00E37F3D"/>
    <w:rsid w:val="00E37F52"/>
    <w:rsid w:val="00E41425"/>
    <w:rsid w:val="00E430DE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393"/>
    <w:rsid w:val="00E77E24"/>
    <w:rsid w:val="00E85F8F"/>
    <w:rsid w:val="00E861FE"/>
    <w:rsid w:val="00E866D1"/>
    <w:rsid w:val="00E9032F"/>
    <w:rsid w:val="00E916F1"/>
    <w:rsid w:val="00E919D2"/>
    <w:rsid w:val="00E96BF6"/>
    <w:rsid w:val="00E96DDB"/>
    <w:rsid w:val="00EA0D18"/>
    <w:rsid w:val="00EA10A8"/>
    <w:rsid w:val="00EA19CE"/>
    <w:rsid w:val="00EA38F2"/>
    <w:rsid w:val="00EA553E"/>
    <w:rsid w:val="00EA5F88"/>
    <w:rsid w:val="00EA682B"/>
    <w:rsid w:val="00EA7934"/>
    <w:rsid w:val="00EB3A2E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6391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0FAD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5E17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2214"/>
    <w:rsid w:val="00FB3609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0E49"/>
    <w:rsid w:val="00FF271C"/>
    <w:rsid w:val="00FF2FD0"/>
    <w:rsid w:val="00FF51F1"/>
    <w:rsid w:val="00FF6306"/>
    <w:rsid w:val="316E3FE6"/>
    <w:rsid w:val="533BC596"/>
    <w:rsid w:val="576B9F27"/>
    <w:rsid w:val="5BC6154C"/>
    <w:rsid w:val="7487D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weight="2.5pt" color="none [3200]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uiPriority="0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color="C0D7EC" w:sz="4" w:space="2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uiPriority w:val="9"/>
    <w:rsid w:val="00404B4F"/>
    <w:rPr>
      <w:rFonts w:ascii="Cambria" w:hAnsi="Cambria" w:eastAsia="Times New Roman" w:cs="Times New Roman"/>
      <w:b/>
      <w:bCs/>
      <w:sz w:val="24"/>
      <w:szCs w:val="24"/>
    </w:rPr>
  </w:style>
  <w:style w:type="character" w:styleId="Heading2Char" w:customStyle="1">
    <w:name w:val="Heading 2 Char"/>
    <w:link w:val="Heading2"/>
    <w:rsid w:val="00B96BE2"/>
    <w:rPr>
      <w:rFonts w:ascii="Cambria" w:hAnsi="Cambria" w:eastAsia="Times New Roman" w:cs="Times New Roman"/>
      <w:sz w:val="24"/>
      <w:szCs w:val="24"/>
    </w:rPr>
  </w:style>
  <w:style w:type="character" w:styleId="Heading3Char" w:customStyle="1">
    <w:name w:val="Heading 3 Char"/>
    <w:link w:val="Heading3"/>
    <w:uiPriority w:val="9"/>
    <w:rsid w:val="00F55266"/>
    <w:rPr>
      <w:rFonts w:ascii="Arial Bold" w:hAnsi="Arial Bold" w:eastAsia="Times New Roman" w:cs="Times New Roman"/>
      <w:b/>
      <w:sz w:val="20"/>
      <w:szCs w:val="24"/>
    </w:rPr>
  </w:style>
  <w:style w:type="character" w:styleId="Heading4Char" w:customStyle="1">
    <w:name w:val="Heading 4 Char"/>
    <w:link w:val="Heading4"/>
    <w:uiPriority w:val="9"/>
    <w:rsid w:val="00FA2B4D"/>
    <w:rPr>
      <w:rFonts w:ascii="Cambria" w:hAnsi="Cambria" w:eastAsia="Times New Roman" w:cs="Times New Roman"/>
      <w:i/>
      <w:iCs/>
      <w:color w:val="629DD1"/>
      <w:sz w:val="24"/>
      <w:szCs w:val="24"/>
    </w:rPr>
  </w:style>
  <w:style w:type="character" w:styleId="Heading5Char" w:customStyle="1">
    <w:name w:val="Heading 5 Char"/>
    <w:link w:val="Heading5"/>
    <w:uiPriority w:val="9"/>
    <w:rsid w:val="00FA2B4D"/>
    <w:rPr>
      <w:rFonts w:ascii="Cambria" w:hAnsi="Cambria" w:eastAsia="Times New Roman" w:cs="Times New Roman"/>
      <w:color w:val="629DD1"/>
    </w:rPr>
  </w:style>
  <w:style w:type="character" w:styleId="Heading6Char" w:customStyle="1">
    <w:name w:val="Heading 6 Char"/>
    <w:link w:val="Heading6"/>
    <w:uiPriority w:val="9"/>
    <w:semiHidden/>
    <w:rsid w:val="00FA2B4D"/>
    <w:rPr>
      <w:rFonts w:ascii="Cambria" w:hAnsi="Cambria" w:eastAsia="Times New Roman" w:cs="Times New Roman"/>
      <w:i/>
      <w:iCs/>
      <w:color w:val="629DD1"/>
    </w:rPr>
  </w:style>
  <w:style w:type="character" w:styleId="Heading7Char" w:customStyle="1">
    <w:name w:val="Heading 7 Char"/>
    <w:link w:val="Heading7"/>
    <w:uiPriority w:val="9"/>
    <w:semiHidden/>
    <w:rsid w:val="00FA2B4D"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styleId="Heading8Char" w:customStyle="1">
    <w:name w:val="Heading 8 Char"/>
    <w:link w:val="Heading8"/>
    <w:uiPriority w:val="9"/>
    <w:semiHidden/>
    <w:rsid w:val="00FA2B4D"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styleId="Heading9Char" w:customStyle="1">
    <w:name w:val="Heading 9 Char"/>
    <w:link w:val="Heading9"/>
    <w:uiPriority w:val="9"/>
    <w:semiHidden/>
    <w:rsid w:val="00FA2B4D"/>
    <w:rPr>
      <w:rFonts w:ascii="Cambria" w:hAnsi="Cambria" w:eastAsia="Times New Roman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color="B0CDE8" w:sz="8" w:space="10"/>
        <w:bottom w:val="single" w:color="7F8FA9" w:sz="24" w:space="15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styleId="TitleChar" w:customStyle="1">
    <w:name w:val="Title Char"/>
    <w:link w:val="Title"/>
    <w:uiPriority w:val="10"/>
    <w:rsid w:val="00FA2B4D"/>
    <w:rPr>
      <w:rFonts w:ascii="Cambria" w:hAnsi="Cambria" w:eastAsia="Times New Roman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styleId="SubtitleChar" w:customStyle="1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styleId="NoSpacingChar" w:customStyle="1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styleId="QuoteChar" w:customStyle="1">
    <w:name w:val="Quote Char"/>
    <w:link w:val="Quote"/>
    <w:uiPriority w:val="29"/>
    <w:rsid w:val="00FA2B4D"/>
    <w:rPr>
      <w:rFonts w:ascii="Cambria" w:hAnsi="Cambria" w:eastAsia="Times New Roman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color="C0D7EC" w:sz="12" w:space="10"/>
        <w:left w:val="single" w:color="629DD1" w:sz="36" w:space="4"/>
        <w:bottom w:val="single" w:color="7F8FA9" w:sz="24" w:space="10"/>
        <w:right w:val="single" w:color="629DD1" w:sz="36" w:space="4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styleId="IntenseQuoteChar" w:customStyle="1">
    <w:name w:val="Intense Quote Char"/>
    <w:link w:val="IntenseQuote"/>
    <w:uiPriority w:val="30"/>
    <w:rsid w:val="00FA2B4D"/>
    <w:rPr>
      <w:rFonts w:ascii="Cambria" w:hAnsi="Cambria" w:eastAsia="Times New Roman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hAnsi="Cambria" w:eastAsia="Times New Roman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styleId="LogoText" w:customStyle="1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styleId="CommentTextChar" w:customStyle="1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styleId="HeaderChar" w:customStyle="1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styleId="BulletL1" w:customStyle="1">
    <w:name w:val="Bullet_L1"/>
    <w:basedOn w:val="Normal"/>
    <w:rsid w:val="00FC1466"/>
    <w:pPr>
      <w:numPr>
        <w:numId w:val="1"/>
      </w:numPr>
      <w:spacing w:after="60"/>
    </w:pPr>
  </w:style>
  <w:style w:type="paragraph" w:styleId="figuretextbb" w:customStyle="1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styleId="TableText" w:customStyle="1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DateChar" w:customStyle="1">
    <w:name w:val="Date Char"/>
    <w:link w:val="Date"/>
    <w:rsid w:val="00A61302"/>
    <w:rPr>
      <w:rFonts w:ascii="Times New Roman" w:hAnsi="Times New Roman" w:eastAsia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hAnsi="Trebuchet MS" w:eastAsia="MS Mincho"/>
      <w:sz w:val="20"/>
      <w:szCs w:val="20"/>
      <w:lang w:bidi="ar-SA"/>
    </w:rPr>
  </w:style>
  <w:style w:type="character" w:styleId="BodyTextChar" w:customStyle="1">
    <w:name w:val="Body Text Char"/>
    <w:basedOn w:val="DefaultParagraphFont"/>
    <w:uiPriority w:val="99"/>
    <w:semiHidden/>
    <w:rsid w:val="00CE51B1"/>
  </w:style>
  <w:style w:type="character" w:styleId="BodyTextChar1" w:customStyle="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hAnsi="Trebuchet MS" w:eastAsia="MS Mincho" w:cs="Times New Roman"/>
      <w:sz w:val="20"/>
      <w:szCs w:val="20"/>
      <w:lang w:bidi="ar-SA"/>
    </w:rPr>
  </w:style>
  <w:style w:type="paragraph" w:styleId="CEC00D05F4354E1094F28D836D46DBBF" w:customStyle="1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styleId="CommentSubjectChar" w:customStyle="1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styleId="OmniPage1" w:customStyle="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styleId="Default" w:customStyle="1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styleId="GridTable4-Accent51" w:customStyle="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styleId="ListParagraphChar" w:customStyle="1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styleId="Mention1" w:customStyle="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character" w:styleId="Mention2" w:customStyle="1">
    <w:name w:val="Mention2"/>
    <w:basedOn w:val="DefaultParagraphFont"/>
    <w:uiPriority w:val="99"/>
    <w:semiHidden/>
    <w:unhideWhenUsed/>
    <w:rsid w:val="002D1565"/>
    <w:rPr>
      <w:color w:val="2B579A"/>
      <w:shd w:val="clear" w:color="auto" w:fill="E6E6E6"/>
    </w:rPr>
  </w:style>
  <w:style w:type="character" w:styleId="pl-smi" w:customStyle="1">
    <w:name w:val="pl-smi"/>
    <w:basedOn w:val="DefaultParagraphFont"/>
    <w:rsid w:val="00E77393"/>
  </w:style>
  <w:style w:type="character" w:styleId="pl-cce" w:customStyle="1">
    <w:name w:val="pl-cce"/>
    <w:basedOn w:val="DefaultParagraphFont"/>
    <w:rsid w:val="00E77393"/>
  </w:style>
  <w:style w:type="character" w:styleId="pl-s" w:customStyle="1">
    <w:name w:val="pl-s"/>
    <w:basedOn w:val="DefaultParagraphFont"/>
    <w:rsid w:val="00E77393"/>
  </w:style>
  <w:style w:type="character" w:styleId="pl-en" w:customStyle="1">
    <w:name w:val="pl-en"/>
    <w:basedOn w:val="DefaultParagraphFont"/>
    <w:rsid w:val="00E77393"/>
  </w:style>
  <w:style w:type="character" w:styleId="pl-c1" w:customStyle="1">
    <w:name w:val="pl-c1"/>
    <w:basedOn w:val="DefaultParagraphFont"/>
    <w:rsid w:val="00E77393"/>
  </w:style>
  <w:style w:type="paragraph" w:styleId="TableofFigures">
    <w:name w:val="table of figures"/>
    <w:basedOn w:val="Normal"/>
    <w:next w:val="Normal"/>
    <w:uiPriority w:val="99"/>
    <w:unhideWhenUsed/>
    <w:rsid w:val="00AE272B"/>
  </w:style>
  <w:style w:type="character" w:styleId="authors-info" w:customStyle="1">
    <w:name w:val="authors-info"/>
    <w:basedOn w:val="DefaultParagraphFont"/>
    <w:rsid w:val="0089727C"/>
  </w:style>
  <w:style w:type="character" w:styleId="blue-tooltip" w:customStyle="1">
    <w:name w:val="blue-tooltip"/>
    <w:basedOn w:val="DefaultParagraphFont"/>
    <w:rsid w:val="0089727C"/>
  </w:style>
  <w:style w:type="character" w:styleId="Mention">
    <w:name w:val="Mention"/>
    <w:basedOn w:val="DefaultParagraphFont"/>
    <w:uiPriority w:val="99"/>
    <w:semiHidden/>
    <w:unhideWhenUsed/>
    <w:rsid w:val="0089727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8" /><Relationship Type="http://schemas.openxmlformats.org/officeDocument/2006/relationships/image" Target="media/image1.jpeg" Id="rId13" /><Relationship Type="http://schemas.openxmlformats.org/officeDocument/2006/relationships/footer" Target="footer3.xml" Id="rId26" /><Relationship Type="http://schemas.openxmlformats.org/officeDocument/2006/relationships/customXml" Target="../customXml/item3.xml" Id="rId3" /><Relationship Type="http://schemas.openxmlformats.org/officeDocument/2006/relationships/header" Target="header1.xml" Id="rId21" /><Relationship Type="http://schemas.openxmlformats.org/officeDocument/2006/relationships/numbering" Target="numbering.xml" Id="rId7" /><Relationship Type="http://schemas.openxmlformats.org/officeDocument/2006/relationships/endnotes" Target="endnotes.xml" Id="rId12" /><Relationship Type="http://schemas.openxmlformats.org/officeDocument/2006/relationships/image" Target="media/image5.png" Id="rId17" /><Relationship Type="http://schemas.openxmlformats.org/officeDocument/2006/relationships/header" Target="header3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customXml" Target="../customXml/item6.xml" Id="rId6" /><Relationship Type="http://schemas.openxmlformats.org/officeDocument/2006/relationships/footnotes" Target="footnotes.xml" Id="rId11" /><Relationship Type="http://schemas.openxmlformats.org/officeDocument/2006/relationships/footer" Target="footer2.xml" Id="rId24" /><Relationship Type="http://schemas.openxmlformats.org/officeDocument/2006/relationships/customXml" Target="../customXml/item5.xml" Id="rId5" /><Relationship Type="http://schemas.openxmlformats.org/officeDocument/2006/relationships/footer" Target="footer1.xml" Id="rId23" /><Relationship Type="http://schemas.openxmlformats.org/officeDocument/2006/relationships/theme" Target="theme/theme1.xml" Id="rId28" /><Relationship Type="http://schemas.openxmlformats.org/officeDocument/2006/relationships/webSettings" Target="webSettings.xml" Id="rId10" /><Relationship Type="http://schemas.openxmlformats.org/officeDocument/2006/relationships/customXml" Target="../customXml/item4.xml" Id="rId4" /><Relationship Type="http://schemas.openxmlformats.org/officeDocument/2006/relationships/settings" Target="settings.xml" Id="rId9" /><Relationship Type="http://schemas.openxmlformats.org/officeDocument/2006/relationships/image" Target="media/image2.png" Id="rId14" /><Relationship Type="http://schemas.openxmlformats.org/officeDocument/2006/relationships/header" Target="header2.xml" Id="rId22" /><Relationship Type="http://schemas.openxmlformats.org/officeDocument/2006/relationships/fontTable" Target="fontTable.xml" Id="rId27" /><Relationship Type="http://schemas.openxmlformats.org/officeDocument/2006/relationships/image" Target="/media/image5.png" Id="Re24c4faaf52e43fb" /><Relationship Type="http://schemas.openxmlformats.org/officeDocument/2006/relationships/image" Target="/media/image6.png" Id="Rd0d63e004833453b" /><Relationship Type="http://schemas.openxmlformats.org/officeDocument/2006/relationships/image" Target="/media/image6.jpg" Id="R13836cc5f2954117" /><Relationship Type="http://schemas.openxmlformats.org/officeDocument/2006/relationships/image" Target="/media/image7.jpg" Id="Rc266b739fba84915" /><Relationship Type="http://schemas.openxmlformats.org/officeDocument/2006/relationships/image" Target="/media/image8.jpg" Id="R61a69ccaf85f4bd2" /><Relationship Type="http://schemas.openxmlformats.org/officeDocument/2006/relationships/glossaryDocument" Target="/word/glossary/document.xml" Id="R0db07c10414d486d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4e184-d74d-4a33-b422-f989c22eadb6}"/>
      </w:docPartPr>
      <w:docPartBody>
        <w:p w14:paraId="26E9AB0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0" ma:contentTypeDescription="Create a new document." ma:contentTypeScope="" ma:versionID="41793889a5963327a904c3e1e94faf87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8e8fa0e23f7911380bdc9c4f70ded8a5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20ECD2-8D6B-4AA3-9F88-0206AAC7DA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49feb-88bd-4209-98d5-8396f3006244"/>
    <ds:schemaRef ds:uri="4eb6827a-e730-4be8-9ffb-7459bc606a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45E454D-64E6-4F56-B4C7-9BE8AEAC802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610F048B-0067-4EB7-AEED-2516812A773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GEA Syllabus Template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&lt;Title of Proposal&gt;</dc:title>
  <dc:creator>Pagala Prithvi Sekhar</dc:creator>
  <keywords>GEA;Global Engineering Academy;MBSE</keywords>
  <lastModifiedBy>Silpa T M</lastModifiedBy>
  <revision>7</revision>
  <lastPrinted>2020-12-08T09:46:00.0000000Z</lastPrinted>
  <dcterms:created xsi:type="dcterms:W3CDTF">2020-12-07T09:18:00.0000000Z</dcterms:created>
  <dcterms:modified xsi:type="dcterms:W3CDTF">2020-12-08T10:31:27.8025113Z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0x01010043D26465DDCD3C498273A127A3977919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